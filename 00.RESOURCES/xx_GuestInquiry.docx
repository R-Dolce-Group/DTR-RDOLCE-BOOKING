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DE9E5" w14:textId="65DBDA37" w:rsidR="001120FF" w:rsidRDefault="00CC4B32" w:rsidP="00855C86">
      <w:pPr>
        <w:pStyle w:val="Heading1"/>
      </w:pPr>
      <w:bookmarkStart w:id="0" w:name="OLE_LINK1"/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1" locked="0" layoutInCell="1" allowOverlap="1" wp14:anchorId="4DB7E663" wp14:editId="4EE1033D">
                <wp:simplePos x="0" y="0"/>
                <wp:positionH relativeFrom="page">
                  <wp:posOffset>365760</wp:posOffset>
                </wp:positionH>
                <wp:positionV relativeFrom="page">
                  <wp:posOffset>4754879</wp:posOffset>
                </wp:positionV>
                <wp:extent cx="7035800" cy="4705643"/>
                <wp:effectExtent l="0" t="0" r="0" b="635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0" cy="4705643"/>
                        </a:xfrm>
                        <a:prstGeom prst="rect">
                          <a:avLst/>
                        </a:prstGeom>
                        <a:solidFill>
                          <a:srgbClr val="D8D2C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FF1F" id="officeArt object" o:spid="_x0000_s1026" style="position:absolute;margin-left:28.8pt;margin-top:374.4pt;width:554pt;height:370.5pt;z-index:-2516459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" fillcolor="#d8d2c8" stroked="f" strokeweight="1pt">
                <v:stroke miterlimit="4"/>
                <w10:wrap anchorx="page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F28B5B" wp14:editId="0ED9118E">
            <wp:extent cx="1066800" cy="20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RDG-Lo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03C65" w:rsidRPr="00903C65">
        <w:drawing>
          <wp:anchor distT="152400" distB="152400" distL="152400" distR="152400" simplePos="0" relativeHeight="251664384" behindDoc="0" locked="0" layoutInCell="1" allowOverlap="1" wp14:anchorId="13791C21" wp14:editId="5A9A36B0">
            <wp:simplePos x="0" y="0"/>
            <wp:positionH relativeFrom="page">
              <wp:posOffset>4505960</wp:posOffset>
            </wp:positionH>
            <wp:positionV relativeFrom="page">
              <wp:posOffset>1430020</wp:posOffset>
            </wp:positionV>
            <wp:extent cx="2895600" cy="3249295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74951389_576x384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39740" r="884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49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r w:rsidR="00903C65" w:rsidRPr="00903C65">
        <w:drawing>
          <wp:anchor distT="152400" distB="152400" distL="152400" distR="152400" simplePos="0" relativeHeight="251663360" behindDoc="0" locked="0" layoutInCell="1" allowOverlap="1" wp14:anchorId="0D9CD2FA" wp14:editId="6237121B">
            <wp:simplePos x="0" y="0"/>
            <wp:positionH relativeFrom="page">
              <wp:posOffset>365760</wp:posOffset>
            </wp:positionH>
            <wp:positionV relativeFrom="page">
              <wp:posOffset>1430508</wp:posOffset>
            </wp:positionV>
            <wp:extent cx="4064000" cy="32512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57726714_909x606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520" r="161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25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903C6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C30F4" wp14:editId="1CE588C6">
                <wp:simplePos x="0" y="0"/>
                <wp:positionH relativeFrom="column">
                  <wp:posOffset>-914400</wp:posOffset>
                </wp:positionH>
                <wp:positionV relativeFrom="paragraph">
                  <wp:posOffset>-615462</wp:posOffset>
                </wp:positionV>
                <wp:extent cx="7052310" cy="1322364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2310" cy="1322364"/>
                        </a:xfrm>
                        <a:prstGeom prst="rect">
                          <a:avLst/>
                        </a:prstGeom>
                        <a:solidFill>
                          <a:srgbClr val="D5760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3C7E8" id="Rectangle 32" o:spid="_x0000_s1026" style="position:absolute;margin-left:-1in;margin-top:-48.45pt;width:555.3pt;height:10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" fillcolor="#d57605" stroked="f" strokeweight=".5pt"/>
            </w:pict>
          </mc:Fallback>
        </mc:AlternateContent>
      </w:r>
      <w:r w:rsidR="00903C65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556A532A" wp14:editId="20148A2B">
                <wp:simplePos x="0" y="0"/>
                <wp:positionH relativeFrom="page">
                  <wp:posOffset>1223889</wp:posOffset>
                </wp:positionH>
                <wp:positionV relativeFrom="page">
                  <wp:posOffset>485335</wp:posOffset>
                </wp:positionV>
                <wp:extent cx="6045835" cy="801859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835" cy="8018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7FEDB1C" w14:textId="6956975F" w:rsidR="00903C65" w:rsidRPr="00903C65" w:rsidRDefault="00903C65" w:rsidP="00903C65">
                            <w:pPr>
                              <w:pStyle w:val="Title"/>
                              <w:jc w:val="left"/>
                              <w:rPr>
                                <w:rFonts w:ascii="Avenir Next" w:hAnsi="Avenir Next"/>
                                <w:color w:val="FFFFFF" w:themeColor="background1"/>
                                <w:sz w:val="52"/>
                                <w:szCs w:val="100"/>
                              </w:rPr>
                            </w:pPr>
                            <w:r w:rsidRPr="00903C65">
                              <w:rPr>
                                <w:rFonts w:ascii="Avenir Next" w:hAnsi="Avenir Next"/>
                                <w:color w:val="FFFFFF" w:themeColor="background1"/>
                                <w:sz w:val="52"/>
                                <w:szCs w:val="100"/>
                              </w:rPr>
                              <w:t>Dear %</w:t>
                            </w:r>
                            <w:proofErr w:type="spellStart"/>
                            <w:r w:rsidRPr="00903C65">
                              <w:rPr>
                                <w:rFonts w:ascii="Avenir Next" w:hAnsi="Avenir Next"/>
                                <w:color w:val="FFFFFF" w:themeColor="background1"/>
                                <w:sz w:val="52"/>
                                <w:szCs w:val="100"/>
                              </w:rPr>
                              <w:t>xx_GuestName</w:t>
                            </w:r>
                            <w:proofErr w:type="spellEnd"/>
                          </w:p>
                          <w:p w14:paraId="1CC57726" w14:textId="01580E5D" w:rsidR="00903C65" w:rsidRPr="00903C65" w:rsidRDefault="00903C65" w:rsidP="00903C65">
                            <w:pPr>
                              <w:pStyle w:val="Heading"/>
                              <w:rPr>
                                <w:rFonts w:ascii="Avenir Next" w:hAnsi="Avenir Next"/>
                                <w:color w:val="FFFFFF" w:themeColor="background1"/>
                                <w:sz w:val="32"/>
                              </w:rPr>
                            </w:pPr>
                            <w:r w:rsidRPr="00903C65">
                              <w:rPr>
                                <w:rFonts w:ascii="Avenir Next" w:hAnsi="Avenir Next"/>
                                <w:color w:val="FFFFFF" w:themeColor="background1"/>
                                <w:sz w:val="32"/>
                              </w:rPr>
                              <w:t>Here is everything you need to know about your new property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A532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96.35pt;margin-top:38.2pt;width:476.05pt;height:63.15pt;z-index:25166131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" filled="f" stroked="f" strokeweight="1pt">
                <v:stroke miterlimit="4"/>
                <v:textbox inset="0,0,0,0">
                  <w:txbxContent>
                    <w:p w14:paraId="07FEDB1C" w14:textId="6956975F" w:rsidR="00903C65" w:rsidRPr="00903C65" w:rsidRDefault="00903C65" w:rsidP="00903C65">
                      <w:pPr>
                        <w:pStyle w:val="Title"/>
                        <w:jc w:val="left"/>
                        <w:rPr>
                          <w:rFonts w:ascii="Avenir Next" w:hAnsi="Avenir Next"/>
                          <w:color w:val="FFFFFF" w:themeColor="background1"/>
                          <w:sz w:val="52"/>
                          <w:szCs w:val="100"/>
                        </w:rPr>
                      </w:pPr>
                      <w:r w:rsidRPr="00903C65">
                        <w:rPr>
                          <w:rFonts w:ascii="Avenir Next" w:hAnsi="Avenir Next"/>
                          <w:color w:val="FFFFFF" w:themeColor="background1"/>
                          <w:sz w:val="52"/>
                          <w:szCs w:val="100"/>
                        </w:rPr>
                        <w:t>Dear %</w:t>
                      </w:r>
                      <w:proofErr w:type="spellStart"/>
                      <w:r w:rsidRPr="00903C65">
                        <w:rPr>
                          <w:rFonts w:ascii="Avenir Next" w:hAnsi="Avenir Next"/>
                          <w:color w:val="FFFFFF" w:themeColor="background1"/>
                          <w:sz w:val="52"/>
                          <w:szCs w:val="100"/>
                        </w:rPr>
                        <w:t>xx_GuestName</w:t>
                      </w:r>
                      <w:proofErr w:type="spellEnd"/>
                    </w:p>
                    <w:p w14:paraId="1CC57726" w14:textId="01580E5D" w:rsidR="00903C65" w:rsidRPr="00903C65" w:rsidRDefault="00903C65" w:rsidP="00903C65">
                      <w:pPr>
                        <w:pStyle w:val="Heading"/>
                        <w:rPr>
                          <w:rFonts w:ascii="Avenir Next" w:hAnsi="Avenir Next"/>
                          <w:color w:val="FFFFFF" w:themeColor="background1"/>
                          <w:sz w:val="32"/>
                        </w:rPr>
                      </w:pPr>
                      <w:r w:rsidRPr="00903C65">
                        <w:rPr>
                          <w:rFonts w:ascii="Avenir Next" w:hAnsi="Avenir Next"/>
                          <w:color w:val="FFFFFF" w:themeColor="background1"/>
                          <w:sz w:val="32"/>
                        </w:rPr>
                        <w:t>Here is everything you need to know about your new property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49B0FEB" w14:textId="230F703C" w:rsidR="001120FF" w:rsidRPr="00903C65" w:rsidRDefault="00CC4B32" w:rsidP="00903C65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17E00673" wp14:editId="2B717989">
                <wp:simplePos x="0" y="0"/>
                <wp:positionH relativeFrom="page">
                  <wp:posOffset>562464</wp:posOffset>
                </wp:positionH>
                <wp:positionV relativeFrom="page">
                  <wp:posOffset>5205486</wp:posOffset>
                </wp:positionV>
                <wp:extent cx="3432175" cy="2784915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175" cy="27849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719912C" w14:textId="77777777" w:rsidR="00903C65" w:rsidRPr="00F173F1" w:rsidRDefault="00903C65" w:rsidP="00903C65">
                            <w:pPr>
                              <w:pStyle w:val="Subtitle"/>
                              <w:rPr>
                                <w:rFonts w:ascii="Avenir Next" w:hAnsi="Avenir Next"/>
                                <w:sz w:val="22"/>
                                <w:szCs w:val="24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2"/>
                                <w:szCs w:val="24"/>
                              </w:rPr>
                              <w:t>%</w:t>
                            </w:r>
                            <w:proofErr w:type="spellStart"/>
                            <w:r w:rsidRPr="00F173F1">
                              <w:rPr>
                                <w:rFonts w:ascii="Avenir Next" w:hAnsi="Avenir Next"/>
                                <w:sz w:val="22"/>
                                <w:szCs w:val="24"/>
                              </w:rPr>
                              <w:t>x_CommunityName</w:t>
                            </w:r>
                            <w:proofErr w:type="spellEnd"/>
                          </w:p>
                          <w:p w14:paraId="7184EB79" w14:textId="18110096" w:rsidR="00903C65" w:rsidRPr="00F173F1" w:rsidRDefault="00903C65" w:rsidP="00903C65">
                            <w:pPr>
                              <w:pStyle w:val="Body"/>
                              <w:rPr>
                                <w:sz w:val="22"/>
                              </w:rPr>
                            </w:pPr>
                            <w:r w:rsidRPr="00F173F1">
                              <w:rPr>
                                <w:sz w:val="22"/>
                              </w:rPr>
                              <w:t>%</w:t>
                            </w:r>
                            <w:proofErr w:type="spellStart"/>
                            <w:r w:rsidRPr="00F173F1">
                              <w:rPr>
                                <w:sz w:val="22"/>
                              </w:rPr>
                              <w:t>x_PropertyDetails</w:t>
                            </w:r>
                            <w:proofErr w:type="spellEnd"/>
                            <w:r w:rsidRPr="00F173F1">
                              <w:rPr>
                                <w:sz w:val="22"/>
                              </w:rPr>
                              <w:t xml:space="preserve">. </w:t>
                            </w:r>
                          </w:p>
                          <w:p w14:paraId="5F5031B6" w14:textId="77777777" w:rsidR="00F173F1" w:rsidRPr="00F173F1" w:rsidRDefault="00F173F1" w:rsidP="00903C65">
                            <w:pPr>
                              <w:pStyle w:val="Body"/>
                              <w:rPr>
                                <w:sz w:val="22"/>
                              </w:rPr>
                            </w:pPr>
                          </w:p>
                          <w:p w14:paraId="2D18CA55" w14:textId="77777777" w:rsidR="00903C65" w:rsidRPr="00F173F1" w:rsidRDefault="00903C65" w:rsidP="00903C65">
                            <w:pPr>
                              <w:pStyle w:val="Subtitle"/>
                              <w:rPr>
                                <w:rFonts w:ascii="Avenir Next" w:hAnsi="Avenir Next"/>
                                <w:sz w:val="22"/>
                                <w:szCs w:val="24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2"/>
                                <w:szCs w:val="24"/>
                              </w:rPr>
                              <w:t>Popular Amenities</w:t>
                            </w:r>
                          </w:p>
                          <w:p w14:paraId="2B16E311" w14:textId="77777777" w:rsidR="00903C65" w:rsidRPr="00F173F1" w:rsidRDefault="00903C65" w:rsidP="00903C65">
                            <w:pPr>
                              <w:pStyle w:val="Body2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>Gated Communities</w:t>
                            </w:r>
                          </w:p>
                          <w:p w14:paraId="2811C1E4" w14:textId="4F3A33B1" w:rsidR="00903C65" w:rsidRPr="00F173F1" w:rsidRDefault="00903C65" w:rsidP="00903C65">
                            <w:pPr>
                              <w:pStyle w:val="Body2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>Affor</w:t>
                            </w:r>
                            <w:r w:rsidR="00F173F1"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 xml:space="preserve">dable </w:t>
                            </w: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>Membership</w:t>
                            </w:r>
                            <w:r w:rsidR="00F173F1"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 xml:space="preserve"> &amp; Private</w:t>
                            </w: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 xml:space="preserve"> Amenities</w:t>
                            </w:r>
                          </w:p>
                          <w:p w14:paraId="48D4C9E1" w14:textId="498DEAB2" w:rsidR="00903C65" w:rsidRPr="00F173F1" w:rsidRDefault="00903C65" w:rsidP="00903C65">
                            <w:pPr>
                              <w:pStyle w:val="Body2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venir Next" w:hAnsi="Avenir Next"/>
                                <w:sz w:val="22"/>
                                <w:lang w:val="it-IT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lang w:val="it-IT"/>
                              </w:rPr>
                              <w:t>Golf Courses &amp; Tennis</w:t>
                            </w:r>
                            <w:r w:rsidRPr="00F173F1">
                              <w:rPr>
                                <w:rFonts w:ascii="Avenir Next" w:hAnsi="Avenir Next"/>
                                <w:sz w:val="22"/>
                              </w:rPr>
                              <w:br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0673" id="_x0000_s1027" type="#_x0000_t202" style="position:absolute;margin-left:44.3pt;margin-top:409.9pt;width:270.25pt;height:219.3pt;z-index:25166643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" filled="f" stroked="f" strokeweight="1pt">
                <v:stroke miterlimit="4"/>
                <v:textbox inset="0,0,0,0">
                  <w:txbxContent>
                    <w:p w14:paraId="0719912C" w14:textId="77777777" w:rsidR="00903C65" w:rsidRPr="00F173F1" w:rsidRDefault="00903C65" w:rsidP="00903C65">
                      <w:pPr>
                        <w:pStyle w:val="Subtitle"/>
                        <w:rPr>
                          <w:rFonts w:ascii="Avenir Next" w:hAnsi="Avenir Next"/>
                          <w:sz w:val="22"/>
                          <w:szCs w:val="24"/>
                        </w:rPr>
                      </w:pPr>
                      <w:r w:rsidRPr="00F173F1">
                        <w:rPr>
                          <w:rFonts w:ascii="Avenir Next" w:hAnsi="Avenir Next"/>
                          <w:sz w:val="22"/>
                          <w:szCs w:val="24"/>
                        </w:rPr>
                        <w:t>%</w:t>
                      </w:r>
                      <w:proofErr w:type="spellStart"/>
                      <w:r w:rsidRPr="00F173F1">
                        <w:rPr>
                          <w:rFonts w:ascii="Avenir Next" w:hAnsi="Avenir Next"/>
                          <w:sz w:val="22"/>
                          <w:szCs w:val="24"/>
                        </w:rPr>
                        <w:t>x_CommunityName</w:t>
                      </w:r>
                      <w:proofErr w:type="spellEnd"/>
                    </w:p>
                    <w:p w14:paraId="7184EB79" w14:textId="18110096" w:rsidR="00903C65" w:rsidRPr="00F173F1" w:rsidRDefault="00903C65" w:rsidP="00903C65">
                      <w:pPr>
                        <w:pStyle w:val="Body"/>
                        <w:rPr>
                          <w:sz w:val="22"/>
                        </w:rPr>
                      </w:pPr>
                      <w:r w:rsidRPr="00F173F1">
                        <w:rPr>
                          <w:sz w:val="22"/>
                        </w:rPr>
                        <w:t>%</w:t>
                      </w:r>
                      <w:proofErr w:type="spellStart"/>
                      <w:r w:rsidRPr="00F173F1">
                        <w:rPr>
                          <w:sz w:val="22"/>
                        </w:rPr>
                        <w:t>x_PropertyDetails</w:t>
                      </w:r>
                      <w:proofErr w:type="spellEnd"/>
                      <w:r w:rsidRPr="00F173F1">
                        <w:rPr>
                          <w:sz w:val="22"/>
                        </w:rPr>
                        <w:t xml:space="preserve">. </w:t>
                      </w:r>
                    </w:p>
                    <w:p w14:paraId="5F5031B6" w14:textId="77777777" w:rsidR="00F173F1" w:rsidRPr="00F173F1" w:rsidRDefault="00F173F1" w:rsidP="00903C65">
                      <w:pPr>
                        <w:pStyle w:val="Body"/>
                        <w:rPr>
                          <w:sz w:val="22"/>
                        </w:rPr>
                      </w:pPr>
                    </w:p>
                    <w:p w14:paraId="2D18CA55" w14:textId="77777777" w:rsidR="00903C65" w:rsidRPr="00F173F1" w:rsidRDefault="00903C65" w:rsidP="00903C65">
                      <w:pPr>
                        <w:pStyle w:val="Subtitle"/>
                        <w:rPr>
                          <w:rFonts w:ascii="Avenir Next" w:hAnsi="Avenir Next"/>
                          <w:sz w:val="22"/>
                          <w:szCs w:val="24"/>
                        </w:rPr>
                      </w:pPr>
                      <w:r w:rsidRPr="00F173F1">
                        <w:rPr>
                          <w:rFonts w:ascii="Avenir Next" w:hAnsi="Avenir Next"/>
                          <w:sz w:val="22"/>
                          <w:szCs w:val="24"/>
                        </w:rPr>
                        <w:t>Popular Amenities</w:t>
                      </w:r>
                    </w:p>
                    <w:p w14:paraId="2B16E311" w14:textId="77777777" w:rsidR="00903C65" w:rsidRPr="00F173F1" w:rsidRDefault="00903C65" w:rsidP="00903C65">
                      <w:pPr>
                        <w:pStyle w:val="Body2"/>
                        <w:numPr>
                          <w:ilvl w:val="0"/>
                          <w:numId w:val="16"/>
                        </w:numPr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</w:pP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>Gated Communities</w:t>
                      </w:r>
                    </w:p>
                    <w:p w14:paraId="2811C1E4" w14:textId="4F3A33B1" w:rsidR="00903C65" w:rsidRPr="00F173F1" w:rsidRDefault="00903C65" w:rsidP="00903C65">
                      <w:pPr>
                        <w:pStyle w:val="Body2"/>
                        <w:numPr>
                          <w:ilvl w:val="0"/>
                          <w:numId w:val="16"/>
                        </w:numPr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</w:pP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>Affor</w:t>
                      </w:r>
                      <w:r w:rsidR="00F173F1"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 xml:space="preserve">dable </w:t>
                      </w: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>Membership</w:t>
                      </w:r>
                      <w:r w:rsidR="00F173F1"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 xml:space="preserve"> &amp; Private</w:t>
                      </w: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 xml:space="preserve"> Amenities</w:t>
                      </w:r>
                    </w:p>
                    <w:p w14:paraId="48D4C9E1" w14:textId="498DEAB2" w:rsidR="00903C65" w:rsidRPr="00F173F1" w:rsidRDefault="00903C65" w:rsidP="00903C65">
                      <w:pPr>
                        <w:pStyle w:val="Body2"/>
                        <w:numPr>
                          <w:ilvl w:val="0"/>
                          <w:numId w:val="16"/>
                        </w:numPr>
                        <w:rPr>
                          <w:rFonts w:ascii="Avenir Next" w:hAnsi="Avenir Next"/>
                          <w:sz w:val="22"/>
                          <w:lang w:val="it-IT"/>
                        </w:rPr>
                      </w:pP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lang w:val="it-IT"/>
                        </w:rPr>
                        <w:t>Golf Courses &amp; Tennis</w:t>
                      </w:r>
                      <w:r w:rsidRPr="00F173F1">
                        <w:rPr>
                          <w:rFonts w:ascii="Avenir Next" w:hAnsi="Avenir Next"/>
                          <w:sz w:val="22"/>
                        </w:rPr>
                        <w:br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54D321" w14:textId="72DDE479" w:rsidR="001120FF" w:rsidRPr="00903C65" w:rsidRDefault="001120FF" w:rsidP="00903C65"/>
    <w:p w14:paraId="6C171ECD" w14:textId="35B65F67" w:rsidR="001120FF" w:rsidRPr="00903C65" w:rsidRDefault="00F173F1" w:rsidP="00903C65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12D59E64" wp14:editId="56FFE33C">
                <wp:simplePos x="0" y="0"/>
                <wp:positionH relativeFrom="page">
                  <wp:posOffset>4375003</wp:posOffset>
                </wp:positionH>
                <wp:positionV relativeFrom="page">
                  <wp:posOffset>5908333</wp:posOffset>
                </wp:positionV>
                <wp:extent cx="2961249" cy="2032781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249" cy="20327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68312" w14:textId="77B74603" w:rsidR="00903C65" w:rsidRPr="00F173F1" w:rsidRDefault="00903C65" w:rsidP="00F173F1">
                            <w:pPr>
                              <w:pStyle w:val="Body2"/>
                              <w:rPr>
                                <w:rFonts w:ascii="Avenir Next" w:hAnsi="Avenir Next"/>
                                <w:sz w:val="21"/>
                                <w:szCs w:val="28"/>
                                <w:lang w:val="it-IT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>Where:</w:t>
                            </w: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ab/>
                            </w:r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>%</w:t>
                            </w:r>
                            <w:proofErr w:type="spellStart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>x_PropertyAddress</w:t>
                            </w:r>
                            <w:proofErr w:type="spellEnd"/>
                          </w:p>
                          <w:p w14:paraId="271C089A" w14:textId="059AA2F3" w:rsidR="00903C65" w:rsidRPr="00F173F1" w:rsidRDefault="00903C65" w:rsidP="00F173F1">
                            <w:pPr>
                              <w:pStyle w:val="Information"/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>Hours:</w:t>
                            </w: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ab/>
                            </w:r>
                            <w:proofErr w:type="spellStart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>Mon</w:t>
                            </w:r>
                            <w:proofErr w:type="spellEnd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 xml:space="preserve"> – </w:t>
                            </w:r>
                            <w:proofErr w:type="spellStart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>Fri</w:t>
                            </w:r>
                            <w:proofErr w:type="spellEnd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 xml:space="preserve"> 9 – 6 | </w:t>
                            </w:r>
                            <w:proofErr w:type="spellStart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>Sat</w:t>
                            </w:r>
                            <w:proofErr w:type="spellEnd"/>
                            <w:r w:rsidRPr="00F173F1">
                              <w:rPr>
                                <w:rFonts w:ascii="Avenir Next" w:hAnsi="Avenir Next"/>
                                <w:color w:val="605F5F"/>
                                <w:sz w:val="21"/>
                                <w:szCs w:val="28"/>
                                <w:lang w:val="it-IT"/>
                              </w:rPr>
                              <w:t xml:space="preserve"> 10 - 2</w:t>
                            </w:r>
                          </w:p>
                          <w:p w14:paraId="012647D6" w14:textId="77777777" w:rsidR="00F173F1" w:rsidRPr="00F173F1" w:rsidRDefault="00F173F1" w:rsidP="00F173F1">
                            <w:pPr>
                              <w:pStyle w:val="Information"/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>Email:</w:t>
                            </w: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ab/>
                            </w:r>
                            <w:hyperlink r:id="rId17" w:history="1">
                              <w:r w:rsidRPr="00F173F1">
                                <w:rPr>
                                  <w:rStyle w:val="Hyperlink"/>
                                  <w:rFonts w:ascii="Avenir Next" w:hAnsi="Avenir Next"/>
                                  <w:sz w:val="21"/>
                                  <w:szCs w:val="28"/>
                                </w:rPr>
                                <w:t>bob@rdolcegroup.com</w:t>
                              </w:r>
                            </w:hyperlink>
                          </w:p>
                          <w:p w14:paraId="349E94F0" w14:textId="01450467" w:rsidR="00F173F1" w:rsidRPr="00F173F1" w:rsidRDefault="00F173F1" w:rsidP="00F173F1">
                            <w:pPr>
                              <w:pStyle w:val="Information"/>
                              <w:rPr>
                                <w:rFonts w:ascii="Avenir Next" w:hAnsi="Avenir Next"/>
                                <w:sz w:val="22"/>
                                <w:szCs w:val="28"/>
                              </w:rPr>
                            </w:pP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>Web:</w:t>
                            </w:r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ab/>
                            </w:r>
                            <w:hyperlink r:id="rId18" w:history="1">
                              <w:r w:rsidRPr="00F173F1">
                                <w:rPr>
                                  <w:rStyle w:val="Hyperlink"/>
                                  <w:rFonts w:ascii="Avenir Next" w:hAnsi="Avenir Next"/>
                                  <w:sz w:val="21"/>
                                  <w:szCs w:val="28"/>
                                </w:rPr>
                                <w:t>http://rdolcegroup.com</w:t>
                              </w:r>
                            </w:hyperlink>
                            <w:r w:rsidRPr="00F173F1">
                              <w:rPr>
                                <w:rFonts w:ascii="Avenir Next" w:hAnsi="Avenir Next"/>
                                <w:sz w:val="21"/>
                                <w:szCs w:val="28"/>
                              </w:rPr>
                              <w:t>/propertyid</w:t>
                            </w:r>
                            <w:r w:rsidRPr="00F173F1">
                              <w:rPr>
                                <w:rFonts w:ascii="Avenir Next" w:hAnsi="Avenir Next"/>
                                <w:sz w:val="22"/>
                                <w:szCs w:val="28"/>
                              </w:rPr>
                              <w:br/>
                            </w:r>
                          </w:p>
                          <w:p w14:paraId="42C49DDF" w14:textId="77777777" w:rsidR="00F173F1" w:rsidRPr="00F173F1" w:rsidRDefault="00F173F1" w:rsidP="00F173F1">
                            <w:pPr>
                              <w:pStyle w:val="Subheading"/>
                              <w:rPr>
                                <w:rFonts w:ascii="Avenir Next Medium" w:hAnsi="Avenir Next Medium"/>
                                <w:sz w:val="40"/>
                                <w:szCs w:val="28"/>
                              </w:rPr>
                            </w:pPr>
                            <w:r w:rsidRPr="00F173F1">
                              <w:rPr>
                                <w:rFonts w:ascii="Avenir Next Medium" w:hAnsi="Avenir Next Medium"/>
                                <w:sz w:val="40"/>
                                <w:szCs w:val="28"/>
                              </w:rPr>
                              <w:t>847.226.2983</w:t>
                            </w:r>
                          </w:p>
                          <w:p w14:paraId="0BE93B76" w14:textId="77777777" w:rsidR="00F173F1" w:rsidRPr="00F173F1" w:rsidRDefault="00F173F1" w:rsidP="00F173F1">
                            <w:pPr>
                              <w:rPr>
                                <w:rFonts w:ascii="Avenir Next" w:hAnsi="Avenir Next"/>
                                <w:sz w:val="22"/>
                                <w:szCs w:val="28"/>
                              </w:rPr>
                            </w:pPr>
                          </w:p>
                          <w:p w14:paraId="50B66AA6" w14:textId="77777777" w:rsidR="00F173F1" w:rsidRPr="00F173F1" w:rsidRDefault="00F173F1" w:rsidP="00F173F1">
                            <w:pPr>
                              <w:rPr>
                                <w:rFonts w:ascii="Avenir Next" w:hAnsi="Avenir Next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9E64" id="_x0000_s1028" type="#_x0000_t202" style="position:absolute;margin-left:344.5pt;margin-top:465.2pt;width:233.15pt;height:160.05pt;z-index:25166848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" filled="f" stroked="f" strokeweight="1pt">
                <v:stroke miterlimit="4"/>
                <v:textbox inset="0,0,0,0">
                  <w:txbxContent>
                    <w:p w14:paraId="57768312" w14:textId="77B74603" w:rsidR="00903C65" w:rsidRPr="00F173F1" w:rsidRDefault="00903C65" w:rsidP="00F173F1">
                      <w:pPr>
                        <w:pStyle w:val="Body2"/>
                        <w:rPr>
                          <w:rFonts w:ascii="Avenir Next" w:hAnsi="Avenir Next"/>
                          <w:sz w:val="21"/>
                          <w:szCs w:val="28"/>
                          <w:lang w:val="it-IT"/>
                        </w:rPr>
                      </w:pP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>Where:</w:t>
                      </w: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ab/>
                      </w:r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>%</w:t>
                      </w:r>
                      <w:proofErr w:type="spellStart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>x_PropertyAddress</w:t>
                      </w:r>
                      <w:proofErr w:type="spellEnd"/>
                    </w:p>
                    <w:p w14:paraId="271C089A" w14:textId="059AA2F3" w:rsidR="00903C65" w:rsidRPr="00F173F1" w:rsidRDefault="00903C65" w:rsidP="00F173F1">
                      <w:pPr>
                        <w:pStyle w:val="Information"/>
                        <w:rPr>
                          <w:rFonts w:ascii="Avenir Next" w:hAnsi="Avenir Next"/>
                          <w:sz w:val="21"/>
                          <w:szCs w:val="28"/>
                        </w:rPr>
                      </w:pP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>Hours:</w:t>
                      </w: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ab/>
                      </w:r>
                      <w:proofErr w:type="spellStart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>Mon</w:t>
                      </w:r>
                      <w:proofErr w:type="spellEnd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 xml:space="preserve"> – </w:t>
                      </w:r>
                      <w:proofErr w:type="spellStart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>Fri</w:t>
                      </w:r>
                      <w:proofErr w:type="spellEnd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 xml:space="preserve"> 9 – 6 | </w:t>
                      </w:r>
                      <w:proofErr w:type="spellStart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>Sat</w:t>
                      </w:r>
                      <w:proofErr w:type="spellEnd"/>
                      <w:r w:rsidRPr="00F173F1">
                        <w:rPr>
                          <w:rFonts w:ascii="Avenir Next" w:hAnsi="Avenir Next"/>
                          <w:color w:val="605F5F"/>
                          <w:sz w:val="21"/>
                          <w:szCs w:val="28"/>
                          <w:lang w:val="it-IT"/>
                        </w:rPr>
                        <w:t xml:space="preserve"> 10 - 2</w:t>
                      </w:r>
                    </w:p>
                    <w:p w14:paraId="012647D6" w14:textId="77777777" w:rsidR="00F173F1" w:rsidRPr="00F173F1" w:rsidRDefault="00F173F1" w:rsidP="00F173F1">
                      <w:pPr>
                        <w:pStyle w:val="Information"/>
                        <w:rPr>
                          <w:rFonts w:ascii="Avenir Next" w:hAnsi="Avenir Next"/>
                          <w:sz w:val="21"/>
                          <w:szCs w:val="28"/>
                        </w:rPr>
                      </w:pP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>Email:</w:t>
                      </w: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ab/>
                      </w:r>
                      <w:hyperlink r:id="rId19" w:history="1">
                        <w:r w:rsidRPr="00F173F1">
                          <w:rPr>
                            <w:rStyle w:val="Hyperlink"/>
                            <w:rFonts w:ascii="Avenir Next" w:hAnsi="Avenir Next"/>
                            <w:sz w:val="21"/>
                            <w:szCs w:val="28"/>
                          </w:rPr>
                          <w:t>bob@rdolcegroup.com</w:t>
                        </w:r>
                      </w:hyperlink>
                    </w:p>
                    <w:p w14:paraId="349E94F0" w14:textId="01450467" w:rsidR="00F173F1" w:rsidRPr="00F173F1" w:rsidRDefault="00F173F1" w:rsidP="00F173F1">
                      <w:pPr>
                        <w:pStyle w:val="Information"/>
                        <w:rPr>
                          <w:rFonts w:ascii="Avenir Next" w:hAnsi="Avenir Next"/>
                          <w:sz w:val="22"/>
                          <w:szCs w:val="28"/>
                        </w:rPr>
                      </w:pP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>Web:</w:t>
                      </w:r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ab/>
                      </w:r>
                      <w:hyperlink r:id="rId20" w:history="1">
                        <w:r w:rsidRPr="00F173F1">
                          <w:rPr>
                            <w:rStyle w:val="Hyperlink"/>
                            <w:rFonts w:ascii="Avenir Next" w:hAnsi="Avenir Next"/>
                            <w:sz w:val="21"/>
                            <w:szCs w:val="28"/>
                          </w:rPr>
                          <w:t>http://rdolcegroup.com</w:t>
                        </w:r>
                      </w:hyperlink>
                      <w:r w:rsidRPr="00F173F1">
                        <w:rPr>
                          <w:rFonts w:ascii="Avenir Next" w:hAnsi="Avenir Next"/>
                          <w:sz w:val="21"/>
                          <w:szCs w:val="28"/>
                        </w:rPr>
                        <w:t>/propertyid</w:t>
                      </w:r>
                      <w:r w:rsidRPr="00F173F1">
                        <w:rPr>
                          <w:rFonts w:ascii="Avenir Next" w:hAnsi="Avenir Next"/>
                          <w:sz w:val="22"/>
                          <w:szCs w:val="28"/>
                        </w:rPr>
                        <w:br/>
                      </w:r>
                    </w:p>
                    <w:p w14:paraId="42C49DDF" w14:textId="77777777" w:rsidR="00F173F1" w:rsidRPr="00F173F1" w:rsidRDefault="00F173F1" w:rsidP="00F173F1">
                      <w:pPr>
                        <w:pStyle w:val="Subheading"/>
                        <w:rPr>
                          <w:rFonts w:ascii="Avenir Next Medium" w:hAnsi="Avenir Next Medium"/>
                          <w:sz w:val="40"/>
                          <w:szCs w:val="28"/>
                        </w:rPr>
                      </w:pPr>
                      <w:r w:rsidRPr="00F173F1">
                        <w:rPr>
                          <w:rFonts w:ascii="Avenir Next Medium" w:hAnsi="Avenir Next Medium"/>
                          <w:sz w:val="40"/>
                          <w:szCs w:val="28"/>
                        </w:rPr>
                        <w:t>847.226.2983</w:t>
                      </w:r>
                    </w:p>
                    <w:p w14:paraId="0BE93B76" w14:textId="77777777" w:rsidR="00F173F1" w:rsidRPr="00F173F1" w:rsidRDefault="00F173F1" w:rsidP="00F173F1">
                      <w:pPr>
                        <w:rPr>
                          <w:rFonts w:ascii="Avenir Next" w:hAnsi="Avenir Next"/>
                          <w:sz w:val="22"/>
                          <w:szCs w:val="28"/>
                        </w:rPr>
                      </w:pPr>
                    </w:p>
                    <w:p w14:paraId="50B66AA6" w14:textId="77777777" w:rsidR="00F173F1" w:rsidRPr="00F173F1" w:rsidRDefault="00F173F1" w:rsidP="00F173F1">
                      <w:pPr>
                        <w:rPr>
                          <w:rFonts w:ascii="Avenir Next" w:hAnsi="Avenir Next"/>
                          <w:sz w:val="22"/>
                          <w:szCs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73E0427" w14:textId="40A685AF" w:rsidR="00855C86" w:rsidRDefault="00855C86" w:rsidP="001120FF"/>
    <w:p w14:paraId="1F2F7BB0" w14:textId="067633F4" w:rsidR="001120FF" w:rsidRDefault="001120FF" w:rsidP="001120FF"/>
    <w:p w14:paraId="15E37AEA" w14:textId="4E7698F1" w:rsidR="001120FF" w:rsidRDefault="001120FF" w:rsidP="001120FF"/>
    <w:p w14:paraId="3C2B182D" w14:textId="782CD18C" w:rsidR="00903C65" w:rsidRDefault="00903C65" w:rsidP="001120FF"/>
    <w:p w14:paraId="510AEAB4" w14:textId="39D4C8FB" w:rsidR="00903C65" w:rsidRDefault="00903C65" w:rsidP="001120FF"/>
    <w:p w14:paraId="00D77959" w14:textId="193A69C7" w:rsidR="00903C65" w:rsidRDefault="00903C65" w:rsidP="001120FF"/>
    <w:bookmarkEnd w:id="0"/>
    <w:p w14:paraId="4BD6761A" w14:textId="70F8A645" w:rsidR="006F75F7" w:rsidRDefault="00CC4B32" w:rsidP="0022069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AA359E" wp14:editId="240DDF16">
                <wp:simplePos x="0" y="0"/>
                <wp:positionH relativeFrom="column">
                  <wp:posOffset>-914400</wp:posOffset>
                </wp:positionH>
                <wp:positionV relativeFrom="paragraph">
                  <wp:posOffset>806352</wp:posOffset>
                </wp:positionV>
                <wp:extent cx="7037070" cy="394628"/>
                <wp:effectExtent l="0" t="0" r="11430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7070" cy="394628"/>
                        </a:xfrm>
                        <a:prstGeom prst="rect">
                          <a:avLst/>
                        </a:prstGeom>
                        <a:solidFill>
                          <a:srgbClr val="8A8A8B"/>
                        </a:solidFill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A56A0" w14:textId="2FA4856D" w:rsidR="00CC4B32" w:rsidRPr="00DB2202" w:rsidRDefault="00CC4B32" w:rsidP="00CC4B32">
                            <w:pPr>
                              <w:rPr>
                                <w:rFonts w:asciiTheme="majorHAnsi" w:hAnsiTheme="majorHAnsi"/>
                                <w:sz w:val="22"/>
                              </w:rPr>
                            </w:pPr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 xml:space="preserve">ADD </w:t>
                            </w:r>
                            <w:r w:rsidR="00663C3F">
                              <w:rPr>
                                <w:rFonts w:asciiTheme="majorHAnsi" w:hAnsiTheme="majorHAnsi"/>
                                <w:sz w:val="22"/>
                              </w:rPr>
                              <w:t>COMPLETE LEASE APP CALL TO ACTION FEATURE</w:t>
                            </w:r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 xml:space="preserve"> </w:t>
                            </w:r>
                          </w:p>
                          <w:p w14:paraId="700A05AC" w14:textId="77777777" w:rsidR="00CC4B32" w:rsidRPr="00DB2202" w:rsidRDefault="00CC4B32" w:rsidP="00CC4B32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4B88979D" w14:textId="77777777" w:rsidR="00CC4B32" w:rsidRPr="00DB2202" w:rsidRDefault="00CC4B32" w:rsidP="00CC4B32">
                            <w:pPr>
                              <w:rPr>
                                <w:rFonts w:asciiTheme="majorHAnsi" w:hAnsiTheme="majorHAnsi"/>
                                <w:sz w:val="22"/>
                              </w:rPr>
                            </w:pPr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 xml:space="preserve">I.E. </w:t>
                            </w:r>
                            <w:proofErr w:type="spellStart"/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>Embeded</w:t>
                            </w:r>
                            <w:proofErr w:type="spellEnd"/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 xml:space="preserve"> calendar/outlook/</w:t>
                            </w:r>
                            <w:proofErr w:type="spellStart"/>
                            <w:r w:rsidRPr="00DB2202">
                              <w:rPr>
                                <w:rFonts w:asciiTheme="majorHAnsi" w:hAnsiTheme="majorHAnsi"/>
                                <w:sz w:val="22"/>
                              </w:rPr>
                              <w:t>gmail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359E" id="Rectangle 8" o:spid="_x0000_s1029" style="position:absolute;margin-left:-1in;margin-top:63.5pt;width:554.1pt;height:3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" fillcolor="#8a8a8b" strokecolor="#2f233b [1608]" strokeweight="1pt">
                <v:textbox inset="8pt,8pt,8pt,8pt">
                  <w:txbxContent>
                    <w:p w14:paraId="23EA56A0" w14:textId="2FA4856D" w:rsidR="00CC4B32" w:rsidRPr="00DB2202" w:rsidRDefault="00CC4B32" w:rsidP="00CC4B32">
                      <w:pPr>
                        <w:rPr>
                          <w:rFonts w:asciiTheme="majorHAnsi" w:hAnsiTheme="majorHAnsi"/>
                          <w:sz w:val="22"/>
                        </w:rPr>
                      </w:pPr>
                      <w:r w:rsidRPr="00DB2202">
                        <w:rPr>
                          <w:rFonts w:asciiTheme="majorHAnsi" w:hAnsiTheme="majorHAnsi"/>
                          <w:sz w:val="22"/>
                        </w:rPr>
                        <w:t xml:space="preserve">ADD </w:t>
                      </w:r>
                      <w:r w:rsidR="00663C3F">
                        <w:rPr>
                          <w:rFonts w:asciiTheme="majorHAnsi" w:hAnsiTheme="majorHAnsi"/>
                          <w:sz w:val="22"/>
                        </w:rPr>
                        <w:t>COMPLETE LEASE APP CALL TO ACTION FEATURE</w:t>
                      </w:r>
                      <w:r w:rsidRPr="00DB2202">
                        <w:rPr>
                          <w:rFonts w:asciiTheme="majorHAnsi" w:hAnsiTheme="majorHAnsi"/>
                          <w:sz w:val="22"/>
                        </w:rPr>
                        <w:t xml:space="preserve"> </w:t>
                      </w:r>
                    </w:p>
                    <w:p w14:paraId="700A05AC" w14:textId="77777777" w:rsidR="00CC4B32" w:rsidRPr="00DB2202" w:rsidRDefault="00CC4B32" w:rsidP="00CC4B32">
                      <w:pPr>
                        <w:rPr>
                          <w:rFonts w:asciiTheme="majorHAnsi" w:hAnsiTheme="majorHAnsi"/>
                        </w:rPr>
                      </w:pPr>
                    </w:p>
                    <w:p w14:paraId="4B88979D" w14:textId="77777777" w:rsidR="00CC4B32" w:rsidRPr="00DB2202" w:rsidRDefault="00CC4B32" w:rsidP="00CC4B32">
                      <w:pPr>
                        <w:rPr>
                          <w:rFonts w:asciiTheme="majorHAnsi" w:hAnsiTheme="majorHAnsi"/>
                          <w:sz w:val="22"/>
                        </w:rPr>
                      </w:pPr>
                      <w:r w:rsidRPr="00DB2202">
                        <w:rPr>
                          <w:rFonts w:asciiTheme="majorHAnsi" w:hAnsiTheme="majorHAnsi"/>
                          <w:sz w:val="22"/>
                        </w:rPr>
                        <w:t xml:space="preserve">I.E. </w:t>
                      </w:r>
                      <w:proofErr w:type="spellStart"/>
                      <w:r w:rsidRPr="00DB2202">
                        <w:rPr>
                          <w:rFonts w:asciiTheme="majorHAnsi" w:hAnsiTheme="majorHAnsi"/>
                          <w:sz w:val="22"/>
                        </w:rPr>
                        <w:t>Embeded</w:t>
                      </w:r>
                      <w:proofErr w:type="spellEnd"/>
                      <w:r w:rsidRPr="00DB2202">
                        <w:rPr>
                          <w:rFonts w:asciiTheme="majorHAnsi" w:hAnsiTheme="majorHAnsi"/>
                          <w:sz w:val="22"/>
                        </w:rPr>
                        <w:t xml:space="preserve"> calendar/outlook/</w:t>
                      </w:r>
                      <w:proofErr w:type="spellStart"/>
                      <w:r w:rsidRPr="00DB2202">
                        <w:rPr>
                          <w:rFonts w:asciiTheme="majorHAnsi" w:hAnsiTheme="majorHAnsi"/>
                          <w:sz w:val="22"/>
                        </w:rPr>
                        <w:t>gmail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4C05F" wp14:editId="175DE062">
                <wp:simplePos x="0" y="0"/>
                <wp:positionH relativeFrom="column">
                  <wp:posOffset>-897890</wp:posOffset>
                </wp:positionH>
                <wp:positionV relativeFrom="paragraph">
                  <wp:posOffset>1293642</wp:posOffset>
                </wp:positionV>
                <wp:extent cx="7035800" cy="288437"/>
                <wp:effectExtent l="0" t="0" r="0" b="38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0" cy="288437"/>
                        </a:xfrm>
                        <a:prstGeom prst="rect">
                          <a:avLst/>
                        </a:prstGeom>
                        <a:solidFill>
                          <a:srgbClr val="7F7F7F">
                            <a:alpha val="2470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A4748" id="Rectangle 5" o:spid="_x0000_s1026" style="position:absolute;margin-left:-70.7pt;margin-top:101.85pt;width:554pt;height:22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" fillcolor="#7f7f7f" stroked="f" strokeweight="1pt">
                <v:fill opacity="16191f"/>
              </v:rect>
            </w:pict>
          </mc:Fallback>
        </mc:AlternateContent>
      </w:r>
    </w:p>
    <w:sectPr w:rsidR="006F75F7">
      <w:headerReference w:type="even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080" w:right="1224" w:bottom="216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2CF0E" w14:textId="77777777" w:rsidR="00C17CC1" w:rsidRDefault="00C17CC1">
      <w:pPr>
        <w:spacing w:after="0" w:line="240" w:lineRule="auto"/>
      </w:pPr>
      <w:r>
        <w:separator/>
      </w:r>
    </w:p>
  </w:endnote>
  <w:endnote w:type="continuationSeparator" w:id="0">
    <w:p w14:paraId="492E04D8" w14:textId="77777777" w:rsidR="00C17CC1" w:rsidRDefault="00C17CC1">
      <w:pPr>
        <w:spacing w:after="0" w:line="240" w:lineRule="auto"/>
      </w:pPr>
      <w:r>
        <w:continuationSeparator/>
      </w:r>
    </w:p>
  </w:endnote>
  <w:endnote w:type="continuationNotice" w:id="1">
    <w:p w14:paraId="1E15BFE7" w14:textId="77777777" w:rsidR="00C17CC1" w:rsidRDefault="00C17C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28347DB1-B331-0D47-A851-6BD4138AB06A}"/>
    <w:embedBold r:id="rId2" w:fontKey="{FAA0969A-78BE-A04B-930C-B184D9D3FB12}"/>
    <w:embedItalic r:id="rId3" w:fontKey="{770FBD32-9F84-A94E-BADE-F19A82EFE467}"/>
    <w:embedBoldItalic r:id="rId4" w:fontKey="{ACE5AD4F-FC0F-8E46-A3A2-76554E5F1B9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285A7AC4-54F1-2547-87CD-5E877E3E7E2A}"/>
    <w:embedBold r:id="rId6" w:fontKey="{7D997006-0EAD-174D-9547-0AC6C0875593}"/>
    <w:embedItalic r:id="rId7" w:fontKey="{E303D4B2-F350-6B43-93DD-33C79159DE1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  <w:embedRegular r:id="rId8" w:subsetted="1" w:fontKey="{081171A8-56CE-684B-ACFC-9CF3757D29E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  <w:embedRegular r:id="rId9" w:fontKey="{68378B87-53BB-DB48-9DBA-9C76A4C88D12}"/>
    <w:embedBold r:id="rId10" w:fontKey="{338C9FDB-6B06-3449-AAC7-071109377C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6C5ECC83" w14:paraId="4B105E59" w14:textId="77777777" w:rsidTr="6C5ECC83">
      <w:tc>
        <w:tcPr>
          <w:tcW w:w="3000" w:type="dxa"/>
        </w:tcPr>
        <w:p w14:paraId="3E6DB6FB" w14:textId="4167A868" w:rsidR="6C5ECC83" w:rsidRDefault="6C5ECC83" w:rsidP="6C5ECC83">
          <w:pPr>
            <w:pStyle w:val="Header"/>
            <w:ind w:left="-115"/>
          </w:pPr>
        </w:p>
      </w:tc>
      <w:tc>
        <w:tcPr>
          <w:tcW w:w="3000" w:type="dxa"/>
        </w:tcPr>
        <w:p w14:paraId="4C1483C9" w14:textId="48EADDDC" w:rsidR="6C5ECC83" w:rsidRDefault="6C5ECC83" w:rsidP="6C5ECC83">
          <w:pPr>
            <w:pStyle w:val="Header"/>
            <w:jc w:val="center"/>
          </w:pPr>
        </w:p>
      </w:tc>
      <w:tc>
        <w:tcPr>
          <w:tcW w:w="3000" w:type="dxa"/>
        </w:tcPr>
        <w:p w14:paraId="4D317248" w14:textId="06F384DC" w:rsidR="6C5ECC83" w:rsidRDefault="6C5ECC83" w:rsidP="6C5ECC83">
          <w:pPr>
            <w:pStyle w:val="Header"/>
            <w:ind w:right="-115"/>
            <w:jc w:val="right"/>
          </w:pPr>
        </w:p>
      </w:tc>
    </w:tr>
  </w:tbl>
  <w:p w14:paraId="166CFCA0" w14:textId="70EE6E73" w:rsidR="6C5ECC83" w:rsidRDefault="6C5ECC83" w:rsidP="6C5ECC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CDE9A" w14:textId="77777777" w:rsidR="00516189" w:rsidRDefault="00CB1C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6CDE9B" wp14:editId="1A41A2F6">
              <wp:simplePos x="0" y="0"/>
              <wp:positionH relativeFrom="margin">
                <wp:posOffset>-914400</wp:posOffset>
              </wp:positionH>
              <wp:positionV relativeFrom="bottomMargin">
                <wp:posOffset>773723</wp:posOffset>
              </wp:positionV>
              <wp:extent cx="7035800" cy="594360"/>
              <wp:effectExtent l="0" t="0" r="0" b="0"/>
              <wp:wrapNone/>
              <wp:docPr id="7" name="Text Box 7" descr="Footer cont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5800" cy="594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top w:w="72" w:type="dxa"/>
                              <w:left w:w="14" w:type="dxa"/>
                              <w:right w:w="14" w:type="dxa"/>
                            </w:tblCellMar>
                            <w:tblLook w:val="04A0" w:firstRow="1" w:lastRow="0" w:firstColumn="1" w:lastColumn="0" w:noHBand="0" w:noVBand="1"/>
                            <w:tblDescription w:val="Footer info"/>
                          </w:tblPr>
                          <w:tblGrid>
                            <w:gridCol w:w="9642"/>
                            <w:gridCol w:w="1428"/>
                          </w:tblGrid>
                          <w:tr w:rsidR="00516189" w14:paraId="266CDEA0" w14:textId="77777777">
                            <w:tc>
                              <w:tcPr>
                                <w:tcW w:w="4355" w:type="pct"/>
                                <w:tcBorders>
                                  <w:top w:val="single" w:sz="2" w:space="0" w:color="F07F09" w:themeColor="accent1"/>
                                </w:tcBorders>
                              </w:tcPr>
                              <w:p w14:paraId="266CDE9E" w14:textId="1D60518C" w:rsidR="00516189" w:rsidRDefault="00F173F1">
                                <w:pPr>
                                  <w:pStyle w:val="Footer"/>
                                </w:pPr>
                                <w:r w:rsidRPr="00F173F1">
                                  <w:t>© 2019 R Dolce Group. All Rights Reserved.</w:t>
                                </w:r>
                                <w:r>
                                  <w:t xml:space="preserve"> </w:t>
                                </w:r>
                                <w:r w:rsidR="00CB1CF7">
                                  <w:sym w:font="Wingdings" w:char="F0A0"/>
                                </w:r>
                                <w:r w:rsidR="00CB1CF7"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645" w:type="pct"/>
                                <w:tcBorders>
                                  <w:top w:val="single" w:sz="2" w:space="0" w:color="F07F09" w:themeColor="accent1"/>
                                </w:tcBorders>
                              </w:tcPr>
                              <w:p w14:paraId="266CDE9F" w14:textId="77777777" w:rsidR="00516189" w:rsidRDefault="00CB1CF7">
                                <w:pPr>
                                  <w:pStyle w:val="Footer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66CDEA1" w14:textId="77777777" w:rsidR="00516189" w:rsidRDefault="00516189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CDE9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Footer content" style="position:absolute;margin-left:-1in;margin-top:60.9pt;width:554pt;height:46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" filled="f" stroked="f" strokeweight=".5pt">
              <v:textbox inset="0,,0">
                <w:txbxContent>
                  <w:tbl>
                    <w:tblPr>
                      <w:tblW w:w="5000" w:type="pct"/>
                      <w:tblCellMar>
                        <w:top w:w="72" w:type="dxa"/>
                        <w:left w:w="14" w:type="dxa"/>
                        <w:right w:w="14" w:type="dxa"/>
                      </w:tblCellMar>
                      <w:tblLook w:val="04A0" w:firstRow="1" w:lastRow="0" w:firstColumn="1" w:lastColumn="0" w:noHBand="0" w:noVBand="1"/>
                      <w:tblDescription w:val="Footer info"/>
                    </w:tblPr>
                    <w:tblGrid>
                      <w:gridCol w:w="9642"/>
                      <w:gridCol w:w="1428"/>
                    </w:tblGrid>
                    <w:tr w:rsidR="00516189" w14:paraId="266CDEA0" w14:textId="77777777">
                      <w:tc>
                        <w:tcPr>
                          <w:tcW w:w="4355" w:type="pct"/>
                          <w:tcBorders>
                            <w:top w:val="single" w:sz="2" w:space="0" w:color="F07F09" w:themeColor="accent1"/>
                          </w:tcBorders>
                        </w:tcPr>
                        <w:p w14:paraId="266CDE9E" w14:textId="1D60518C" w:rsidR="00516189" w:rsidRDefault="00F173F1">
                          <w:pPr>
                            <w:pStyle w:val="Footer"/>
                          </w:pPr>
                          <w:r w:rsidRPr="00F173F1">
                            <w:t>© 2019 R Dolce Group. All Rights Reserved.</w:t>
                          </w:r>
                          <w:r>
                            <w:t xml:space="preserve"> </w:t>
                          </w:r>
                          <w:r w:rsidR="00CB1CF7">
                            <w:sym w:font="Wingdings" w:char="F0A0"/>
                          </w:r>
                          <w:r w:rsidR="00CB1CF7">
                            <w:t xml:space="preserve"> </w:t>
                          </w:r>
                        </w:p>
                      </w:tc>
                      <w:tc>
                        <w:tcPr>
                          <w:tcW w:w="645" w:type="pct"/>
                          <w:tcBorders>
                            <w:top w:val="single" w:sz="2" w:space="0" w:color="F07F09" w:themeColor="accent1"/>
                          </w:tcBorders>
                        </w:tcPr>
                        <w:p w14:paraId="266CDE9F" w14:textId="77777777" w:rsidR="00516189" w:rsidRDefault="00CB1CF7">
                          <w:pPr>
                            <w:pStyle w:val="Footer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66CDEA1" w14:textId="77777777" w:rsidR="00516189" w:rsidRDefault="00516189">
                    <w:pPr>
                      <w:pStyle w:val="Footer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6C5ECC83" w14:paraId="3EF7EA50" w14:textId="77777777" w:rsidTr="6C5ECC83">
      <w:tc>
        <w:tcPr>
          <w:tcW w:w="3000" w:type="dxa"/>
        </w:tcPr>
        <w:p w14:paraId="705E8457" w14:textId="3D5F8CE8" w:rsidR="6C5ECC83" w:rsidRDefault="6C5ECC83" w:rsidP="6C5ECC83">
          <w:pPr>
            <w:pStyle w:val="Header"/>
            <w:ind w:left="-115"/>
          </w:pPr>
        </w:p>
      </w:tc>
      <w:tc>
        <w:tcPr>
          <w:tcW w:w="3000" w:type="dxa"/>
        </w:tcPr>
        <w:p w14:paraId="5D831034" w14:textId="59A398FA" w:rsidR="6C5ECC83" w:rsidRDefault="6C5ECC83" w:rsidP="6C5ECC83">
          <w:pPr>
            <w:pStyle w:val="Header"/>
            <w:jc w:val="center"/>
          </w:pPr>
        </w:p>
      </w:tc>
      <w:tc>
        <w:tcPr>
          <w:tcW w:w="3000" w:type="dxa"/>
        </w:tcPr>
        <w:p w14:paraId="27FB67AC" w14:textId="591A1FAB" w:rsidR="6C5ECC83" w:rsidRDefault="6C5ECC83" w:rsidP="6C5ECC83">
          <w:pPr>
            <w:pStyle w:val="Header"/>
            <w:ind w:right="-115"/>
            <w:jc w:val="right"/>
          </w:pPr>
        </w:p>
      </w:tc>
    </w:tr>
  </w:tbl>
  <w:p w14:paraId="5DB2E4FC" w14:textId="543EFCE6" w:rsidR="6C5ECC83" w:rsidRDefault="6C5ECC83" w:rsidP="6C5ECC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8D4A4" w14:textId="77777777" w:rsidR="00C17CC1" w:rsidRDefault="00C17CC1">
      <w:pPr>
        <w:spacing w:after="0" w:line="240" w:lineRule="auto"/>
      </w:pPr>
      <w:r>
        <w:separator/>
      </w:r>
    </w:p>
  </w:footnote>
  <w:footnote w:type="continuationSeparator" w:id="0">
    <w:p w14:paraId="4AFDEFD2" w14:textId="77777777" w:rsidR="00C17CC1" w:rsidRDefault="00C17CC1">
      <w:pPr>
        <w:spacing w:after="0" w:line="240" w:lineRule="auto"/>
      </w:pPr>
      <w:r>
        <w:continuationSeparator/>
      </w:r>
    </w:p>
  </w:footnote>
  <w:footnote w:type="continuationNotice" w:id="1">
    <w:p w14:paraId="3961FDB7" w14:textId="77777777" w:rsidR="00C17CC1" w:rsidRDefault="00C17C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6C5ECC83" w14:paraId="1C77EE96" w14:textId="77777777" w:rsidTr="6C5ECC83">
      <w:tc>
        <w:tcPr>
          <w:tcW w:w="3000" w:type="dxa"/>
        </w:tcPr>
        <w:p w14:paraId="5179F8A0" w14:textId="1C7A89A3" w:rsidR="6C5ECC83" w:rsidRDefault="6C5ECC83" w:rsidP="6C5ECC83">
          <w:pPr>
            <w:pStyle w:val="Header"/>
            <w:ind w:left="-115"/>
          </w:pPr>
        </w:p>
      </w:tc>
      <w:tc>
        <w:tcPr>
          <w:tcW w:w="3000" w:type="dxa"/>
        </w:tcPr>
        <w:p w14:paraId="6A274B73" w14:textId="0DFE4F52" w:rsidR="6C5ECC83" w:rsidRDefault="6C5ECC83" w:rsidP="6C5ECC83">
          <w:pPr>
            <w:pStyle w:val="Header"/>
            <w:jc w:val="center"/>
          </w:pPr>
        </w:p>
      </w:tc>
      <w:tc>
        <w:tcPr>
          <w:tcW w:w="3000" w:type="dxa"/>
        </w:tcPr>
        <w:p w14:paraId="0955A410" w14:textId="54464FBC" w:rsidR="6C5ECC83" w:rsidRDefault="6C5ECC83" w:rsidP="6C5ECC83">
          <w:pPr>
            <w:pStyle w:val="Header"/>
            <w:ind w:right="-115"/>
            <w:jc w:val="right"/>
          </w:pPr>
        </w:p>
      </w:tc>
    </w:tr>
  </w:tbl>
  <w:p w14:paraId="25DEDDDC" w14:textId="6F8A2CAC" w:rsidR="6C5ECC83" w:rsidRDefault="6C5ECC83" w:rsidP="6C5ECC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6C5ECC83" w14:paraId="0945794A" w14:textId="77777777" w:rsidTr="6C5ECC83">
      <w:tc>
        <w:tcPr>
          <w:tcW w:w="3000" w:type="dxa"/>
        </w:tcPr>
        <w:p w14:paraId="3F717CE3" w14:textId="6C53F7B4" w:rsidR="6C5ECC83" w:rsidRDefault="6C5ECC83" w:rsidP="6C5ECC83">
          <w:pPr>
            <w:pStyle w:val="Header"/>
            <w:ind w:left="-115"/>
          </w:pPr>
        </w:p>
      </w:tc>
      <w:tc>
        <w:tcPr>
          <w:tcW w:w="3000" w:type="dxa"/>
        </w:tcPr>
        <w:p w14:paraId="1675BE6A" w14:textId="024D01B7" w:rsidR="6C5ECC83" w:rsidRDefault="6C5ECC83" w:rsidP="6C5ECC83">
          <w:pPr>
            <w:pStyle w:val="Header"/>
            <w:jc w:val="center"/>
          </w:pPr>
        </w:p>
      </w:tc>
      <w:tc>
        <w:tcPr>
          <w:tcW w:w="3000" w:type="dxa"/>
        </w:tcPr>
        <w:p w14:paraId="53B0CA47" w14:textId="06581550" w:rsidR="6C5ECC83" w:rsidRDefault="6C5ECC83" w:rsidP="6C5ECC83">
          <w:pPr>
            <w:pStyle w:val="Header"/>
            <w:ind w:right="-115"/>
            <w:jc w:val="right"/>
          </w:pPr>
        </w:p>
      </w:tc>
    </w:tr>
  </w:tbl>
  <w:p w14:paraId="3EEBD0F1" w14:textId="7C6E4404" w:rsidR="6C5ECC83" w:rsidRDefault="6C5ECC83" w:rsidP="6C5ECC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E75A0A4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3DC8AC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B6B45CC"/>
    <w:multiLevelType w:val="hybridMultilevel"/>
    <w:tmpl w:val="BA6A207E"/>
    <w:lvl w:ilvl="0" w:tplc="DBFA9C60">
      <w:start w:val="1"/>
      <w:numFmt w:val="bullet"/>
      <w:pStyle w:val="HighRis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C19859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3154D"/>
    <w:multiLevelType w:val="hybridMultilevel"/>
    <w:tmpl w:val="3CA297EA"/>
    <w:lvl w:ilvl="0" w:tplc="980C702A">
      <w:start w:val="1"/>
      <w:numFmt w:val="bullet"/>
      <w:pStyle w:val="OnTrack"/>
      <w:lvlText w:val=""/>
      <w:lvlJc w:val="left"/>
      <w:pPr>
        <w:ind w:left="360" w:hanging="360"/>
      </w:pPr>
      <w:rPr>
        <w:rFonts w:ascii="Wingdings 2" w:hAnsi="Wingdings 2" w:hint="default"/>
        <w:color w:val="B3D5AB" w:themeColor="accent4" w:themeTint="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B58CE"/>
    <w:multiLevelType w:val="multilevel"/>
    <w:tmpl w:val="39B67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132D9"/>
    <w:multiLevelType w:val="hybridMultilevel"/>
    <w:tmpl w:val="D72687D6"/>
    <w:lvl w:ilvl="0" w:tplc="A2761FC4">
      <w:start w:val="1"/>
      <w:numFmt w:val="bullet"/>
      <w:lvlText w:val="‣"/>
      <w:lvlJc w:val="left"/>
      <w:pPr>
        <w:ind w:left="4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1" w:tplc="03CE7312">
      <w:start w:val="1"/>
      <w:numFmt w:val="bullet"/>
      <w:lvlText w:val="‣"/>
      <w:lvlJc w:val="left"/>
      <w:pPr>
        <w:ind w:left="6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2" w:tplc="097405E8">
      <w:start w:val="1"/>
      <w:numFmt w:val="bullet"/>
      <w:lvlText w:val="‣"/>
      <w:lvlJc w:val="left"/>
      <w:pPr>
        <w:ind w:left="8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3" w:tplc="17C66A32">
      <w:start w:val="1"/>
      <w:numFmt w:val="bullet"/>
      <w:lvlText w:val="‣"/>
      <w:lvlJc w:val="left"/>
      <w:pPr>
        <w:ind w:left="10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4" w:tplc="7E5893CE">
      <w:start w:val="1"/>
      <w:numFmt w:val="bullet"/>
      <w:lvlText w:val="‣"/>
      <w:lvlJc w:val="left"/>
      <w:pPr>
        <w:ind w:left="12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5" w:tplc="E658685E">
      <w:start w:val="1"/>
      <w:numFmt w:val="bullet"/>
      <w:lvlText w:val="‣"/>
      <w:lvlJc w:val="left"/>
      <w:pPr>
        <w:ind w:left="14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6" w:tplc="52CE2EB2">
      <w:start w:val="1"/>
      <w:numFmt w:val="bullet"/>
      <w:lvlText w:val="‣"/>
      <w:lvlJc w:val="left"/>
      <w:pPr>
        <w:ind w:left="16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7" w:tplc="ADCACD96">
      <w:start w:val="1"/>
      <w:numFmt w:val="bullet"/>
      <w:lvlText w:val="‣"/>
      <w:lvlJc w:val="left"/>
      <w:pPr>
        <w:ind w:left="18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  <w:lvl w:ilvl="8" w:tplc="9B86FB52">
      <w:start w:val="1"/>
      <w:numFmt w:val="bullet"/>
      <w:lvlText w:val="‣"/>
      <w:lvlJc w:val="left"/>
      <w:pPr>
        <w:ind w:left="2000" w:hanging="2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5F5F"/>
        <w:spacing w:val="0"/>
        <w:w w:val="100"/>
        <w:kern w:val="0"/>
        <w:position w:val="2"/>
        <w:highlight w:val="none"/>
        <w:vertAlign w:val="baseline"/>
      </w:rPr>
    </w:lvl>
  </w:abstractNum>
  <w:abstractNum w:abstractNumId="7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F3697"/>
    <w:multiLevelType w:val="hybridMultilevel"/>
    <w:tmpl w:val="2E60A0DC"/>
    <w:lvl w:ilvl="0" w:tplc="C3C4C6FE">
      <w:start w:val="1"/>
      <w:numFmt w:val="bullet"/>
      <w:pStyle w:val="AtRis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1B587C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E52CDB"/>
    <w:multiLevelType w:val="hybridMultilevel"/>
    <w:tmpl w:val="A0B4A6CC"/>
    <w:lvl w:ilvl="0" w:tplc="947A7444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1B587C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3A3C6F"/>
    <w:multiLevelType w:val="hybridMultilevel"/>
    <w:tmpl w:val="3FCE328C"/>
    <w:lvl w:ilvl="0" w:tplc="AC78F970">
      <w:start w:val="1"/>
      <w:numFmt w:val="bullet"/>
      <w:lvlText w:val=""/>
      <w:lvlJc w:val="left"/>
      <w:pPr>
        <w:ind w:left="72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B0B29"/>
    <w:multiLevelType w:val="hybridMultilevel"/>
    <w:tmpl w:val="823838C2"/>
    <w:lvl w:ilvl="0" w:tplc="B5F4DC48">
      <w:start w:val="1"/>
      <w:numFmt w:val="bullet"/>
      <w:pStyle w:val="NewProcessDevelopment"/>
      <w:lvlText w:val=""/>
      <w:lvlJc w:val="left"/>
      <w:pPr>
        <w:ind w:left="720" w:hanging="360"/>
      </w:pPr>
      <w:rPr>
        <w:rFonts w:ascii="Wingdings 2" w:hAnsi="Wingdings 2" w:hint="default"/>
        <w:color w:val="BFAFCF" w:themeColor="accent5" w:themeTint="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21D5A"/>
    <w:multiLevelType w:val="hybridMultilevel"/>
    <w:tmpl w:val="8D789C58"/>
    <w:lvl w:ilvl="0" w:tplc="5B04102A">
      <w:start w:val="1"/>
      <w:numFmt w:val="bullet"/>
      <w:pStyle w:val="OffTrac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07F09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11"/>
  </w:num>
  <w:num w:numId="8">
    <w:abstractNumId w:val="8"/>
  </w:num>
  <w:num w:numId="9">
    <w:abstractNumId w:val="2"/>
  </w:num>
  <w:num w:numId="10">
    <w:abstractNumId w:val="13"/>
  </w:num>
  <w:num w:numId="11">
    <w:abstractNumId w:val="10"/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C97"/>
    <w:rsid w:val="00037953"/>
    <w:rsid w:val="00037DEA"/>
    <w:rsid w:val="00052DE6"/>
    <w:rsid w:val="00066A95"/>
    <w:rsid w:val="00072299"/>
    <w:rsid w:val="0008591A"/>
    <w:rsid w:val="0009200F"/>
    <w:rsid w:val="00097A75"/>
    <w:rsid w:val="000C6556"/>
    <w:rsid w:val="000E1C0D"/>
    <w:rsid w:val="000F299A"/>
    <w:rsid w:val="001120FF"/>
    <w:rsid w:val="00127FE4"/>
    <w:rsid w:val="001427C1"/>
    <w:rsid w:val="001442EE"/>
    <w:rsid w:val="00146DE4"/>
    <w:rsid w:val="00163954"/>
    <w:rsid w:val="00171B95"/>
    <w:rsid w:val="0018217D"/>
    <w:rsid w:val="001D6E67"/>
    <w:rsid w:val="001F145D"/>
    <w:rsid w:val="001F5F0A"/>
    <w:rsid w:val="0020044C"/>
    <w:rsid w:val="0020252C"/>
    <w:rsid w:val="002043EE"/>
    <w:rsid w:val="00220691"/>
    <w:rsid w:val="00231C88"/>
    <w:rsid w:val="00241A6F"/>
    <w:rsid w:val="00250E6F"/>
    <w:rsid w:val="00262FA3"/>
    <w:rsid w:val="00265F6E"/>
    <w:rsid w:val="00266C83"/>
    <w:rsid w:val="0027159B"/>
    <w:rsid w:val="002B5F8D"/>
    <w:rsid w:val="002D38AA"/>
    <w:rsid w:val="002D46F3"/>
    <w:rsid w:val="002F37AD"/>
    <w:rsid w:val="002F49FD"/>
    <w:rsid w:val="002F4EFD"/>
    <w:rsid w:val="00302829"/>
    <w:rsid w:val="0031606B"/>
    <w:rsid w:val="00316262"/>
    <w:rsid w:val="00323CEE"/>
    <w:rsid w:val="00355365"/>
    <w:rsid w:val="00387E64"/>
    <w:rsid w:val="003916B5"/>
    <w:rsid w:val="0039318E"/>
    <w:rsid w:val="003B3BA7"/>
    <w:rsid w:val="003B6920"/>
    <w:rsid w:val="003C1E15"/>
    <w:rsid w:val="003D1937"/>
    <w:rsid w:val="003D514C"/>
    <w:rsid w:val="0041625B"/>
    <w:rsid w:val="00426E5D"/>
    <w:rsid w:val="00445DBF"/>
    <w:rsid w:val="00460B80"/>
    <w:rsid w:val="00461C97"/>
    <w:rsid w:val="00465CBE"/>
    <w:rsid w:val="00470CB3"/>
    <w:rsid w:val="00470FDE"/>
    <w:rsid w:val="00480A8C"/>
    <w:rsid w:val="00497F3F"/>
    <w:rsid w:val="004A421C"/>
    <w:rsid w:val="004B6B72"/>
    <w:rsid w:val="004F1A52"/>
    <w:rsid w:val="004F458A"/>
    <w:rsid w:val="004F746B"/>
    <w:rsid w:val="00516189"/>
    <w:rsid w:val="00554EEE"/>
    <w:rsid w:val="00584115"/>
    <w:rsid w:val="005851F4"/>
    <w:rsid w:val="00590716"/>
    <w:rsid w:val="005B14AE"/>
    <w:rsid w:val="005B190F"/>
    <w:rsid w:val="005C0156"/>
    <w:rsid w:val="005D1C30"/>
    <w:rsid w:val="005E21F2"/>
    <w:rsid w:val="005E2D1A"/>
    <w:rsid w:val="005E4AE4"/>
    <w:rsid w:val="005E6E08"/>
    <w:rsid w:val="005F4470"/>
    <w:rsid w:val="005F63E0"/>
    <w:rsid w:val="00603B7A"/>
    <w:rsid w:val="00643312"/>
    <w:rsid w:val="006506AA"/>
    <w:rsid w:val="006627EE"/>
    <w:rsid w:val="00663C3F"/>
    <w:rsid w:val="00672741"/>
    <w:rsid w:val="00680978"/>
    <w:rsid w:val="006A002C"/>
    <w:rsid w:val="006A75A7"/>
    <w:rsid w:val="006B33BB"/>
    <w:rsid w:val="006C6074"/>
    <w:rsid w:val="006D00DB"/>
    <w:rsid w:val="006F75F7"/>
    <w:rsid w:val="0070085B"/>
    <w:rsid w:val="00732057"/>
    <w:rsid w:val="007346C2"/>
    <w:rsid w:val="00737002"/>
    <w:rsid w:val="00746FEC"/>
    <w:rsid w:val="00750A04"/>
    <w:rsid w:val="00760A2D"/>
    <w:rsid w:val="00765738"/>
    <w:rsid w:val="007702DC"/>
    <w:rsid w:val="00776CE8"/>
    <w:rsid w:val="00781B10"/>
    <w:rsid w:val="00794318"/>
    <w:rsid w:val="007A01BA"/>
    <w:rsid w:val="007A4BB6"/>
    <w:rsid w:val="007D1570"/>
    <w:rsid w:val="007E227B"/>
    <w:rsid w:val="007E29C7"/>
    <w:rsid w:val="007F5F6E"/>
    <w:rsid w:val="00831B35"/>
    <w:rsid w:val="00835820"/>
    <w:rsid w:val="00851ACB"/>
    <w:rsid w:val="00855C86"/>
    <w:rsid w:val="008D64FF"/>
    <w:rsid w:val="008F275A"/>
    <w:rsid w:val="008F758D"/>
    <w:rsid w:val="00903C65"/>
    <w:rsid w:val="00942812"/>
    <w:rsid w:val="0094550E"/>
    <w:rsid w:val="00950B72"/>
    <w:rsid w:val="00980A7F"/>
    <w:rsid w:val="00A06239"/>
    <w:rsid w:val="00A7549B"/>
    <w:rsid w:val="00A904B3"/>
    <w:rsid w:val="00A973FD"/>
    <w:rsid w:val="00AA48C8"/>
    <w:rsid w:val="00B1185D"/>
    <w:rsid w:val="00B37DD7"/>
    <w:rsid w:val="00B43EA4"/>
    <w:rsid w:val="00B51912"/>
    <w:rsid w:val="00B55FB0"/>
    <w:rsid w:val="00BC1949"/>
    <w:rsid w:val="00BE1A5F"/>
    <w:rsid w:val="00BF7777"/>
    <w:rsid w:val="00C10322"/>
    <w:rsid w:val="00C1088B"/>
    <w:rsid w:val="00C10F60"/>
    <w:rsid w:val="00C16715"/>
    <w:rsid w:val="00C17CC1"/>
    <w:rsid w:val="00C40174"/>
    <w:rsid w:val="00C42B92"/>
    <w:rsid w:val="00C44C34"/>
    <w:rsid w:val="00CB1CF7"/>
    <w:rsid w:val="00CB4974"/>
    <w:rsid w:val="00CC4B32"/>
    <w:rsid w:val="00CF0C1B"/>
    <w:rsid w:val="00D14094"/>
    <w:rsid w:val="00D222F5"/>
    <w:rsid w:val="00D748E7"/>
    <w:rsid w:val="00D80751"/>
    <w:rsid w:val="00DB72B4"/>
    <w:rsid w:val="00DC4010"/>
    <w:rsid w:val="00DC499F"/>
    <w:rsid w:val="00DF3584"/>
    <w:rsid w:val="00E06716"/>
    <w:rsid w:val="00E0683C"/>
    <w:rsid w:val="00E138A3"/>
    <w:rsid w:val="00E55EE2"/>
    <w:rsid w:val="00E67D5F"/>
    <w:rsid w:val="00E757DA"/>
    <w:rsid w:val="00E8202A"/>
    <w:rsid w:val="00E94002"/>
    <w:rsid w:val="00EA7897"/>
    <w:rsid w:val="00EF2E13"/>
    <w:rsid w:val="00EF6547"/>
    <w:rsid w:val="00F06C2C"/>
    <w:rsid w:val="00F0718E"/>
    <w:rsid w:val="00F1239C"/>
    <w:rsid w:val="00F173F1"/>
    <w:rsid w:val="00F24D6B"/>
    <w:rsid w:val="00F5368D"/>
    <w:rsid w:val="00F759BE"/>
    <w:rsid w:val="00F93A76"/>
    <w:rsid w:val="00FA00C4"/>
    <w:rsid w:val="00FA6339"/>
    <w:rsid w:val="01F66AD2"/>
    <w:rsid w:val="6C5EC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6CDE03"/>
  <w15:chartTrackingRefBased/>
  <w15:docId w15:val="{96EE8A89-DBB6-714C-A38D-D8F6E0E5C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23232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0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202A"/>
    <w:rPr>
      <w:rFonts w:ascii="Calibri Light" w:hAnsi="Calibri Light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DE5CC" w:themeColor="accent1" w:themeTint="33"/>
      </w:pBdr>
      <w:spacing w:before="320" w:after="200" w:line="240" w:lineRule="auto"/>
      <w:outlineLvl w:val="0"/>
    </w:pPr>
    <w:rPr>
      <w:rFonts w:asciiTheme="majorHAnsi" w:eastAsiaTheme="majorEastAsia" w:hAnsiTheme="majorHAnsi" w:cstheme="majorBidi"/>
      <w:color w:val="F07F09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07F09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jc w:val="right"/>
    </w:pPr>
    <w:rPr>
      <w:rFonts w:asciiTheme="majorHAnsi" w:eastAsiaTheme="majorEastAsia" w:hAnsiTheme="majorHAnsi" w:cstheme="majorBidi"/>
      <w:kern w:val="28"/>
      <w:sz w:val="62"/>
      <w:szCs w:val="6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62"/>
      <w:szCs w:val="6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before="320" w:line="240" w:lineRule="auto"/>
    </w:pPr>
    <w:rPr>
      <w:b/>
      <w:bC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sz w:val="28"/>
      <w:szCs w:val="28"/>
    </w:rPr>
  </w:style>
  <w:style w:type="paragraph" w:styleId="NoSpacing">
    <w:name w:val="No Spacing"/>
    <w:autoRedefine/>
    <w:uiPriority w:val="1"/>
    <w:qFormat/>
    <w:rsid w:val="002F37AD"/>
    <w:pPr>
      <w:spacing w:before="60" w:after="0" w:line="240" w:lineRule="auto"/>
    </w:pPr>
    <w:rPr>
      <w:rFonts w:ascii="Calibri Light" w:hAnsi="Calibri Light"/>
      <w:sz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07F09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DE5CC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semiHidden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link w:val="IconChar"/>
    <w:uiPriority w:val="99"/>
    <w:semiHidden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table" w:customStyle="1" w:styleId="SOWTable">
    <w:name w:val="SOW Table"/>
    <w:basedOn w:val="TableNormal"/>
    <w:uiPriority w:val="99"/>
    <w:rsid w:val="006506AA"/>
    <w:pPr>
      <w:spacing w:before="60" w:after="60" w:line="240" w:lineRule="auto"/>
    </w:pPr>
    <w:rPr>
      <w:rFonts w:asciiTheme="majorHAnsi" w:hAnsiTheme="majorHAnsi"/>
      <w:sz w:val="18"/>
    </w:rPr>
    <w:tblPr>
      <w:tblStyleRowBandSize w:val="1"/>
      <w:tblBorders>
        <w:top w:val="single" w:sz="4" w:space="0" w:color="ADADAD" w:themeColor="text2" w:themeTint="66"/>
        <w:left w:val="single" w:sz="4" w:space="0" w:color="ADADAD" w:themeColor="text2" w:themeTint="66"/>
        <w:bottom w:val="single" w:sz="4" w:space="0" w:color="ADADAD" w:themeColor="text2" w:themeTint="66"/>
        <w:right w:val="single" w:sz="4" w:space="0" w:color="ADADAD" w:themeColor="text2" w:themeTint="66"/>
        <w:insideV w:val="single" w:sz="4" w:space="0" w:color="ADADAD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07F09" w:themeFill="accent1"/>
      </w:tcPr>
    </w:tblStylePr>
    <w:tblStylePr w:type="lastRow">
      <w:rPr>
        <w:rFonts w:asciiTheme="majorHAnsi" w:hAnsiTheme="majorHAnsi"/>
        <w:b/>
        <w:caps/>
        <w:smallCaps w:val="0"/>
        <w:color w:val="F07F09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6D6D6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table" w:customStyle="1" w:styleId="LayoutTable">
    <w:name w:val="Layout Table"/>
    <w:basedOn w:val="TableNormal"/>
    <w:uiPriority w:val="99"/>
    <w:pPr>
      <w:spacing w:before="60" w:after="0" w:line="240" w:lineRule="auto"/>
      <w:ind w:left="144" w:right="144"/>
    </w:pPr>
    <w:tblPr>
      <w:tblCellMar>
        <w:left w:w="0" w:type="dxa"/>
        <w:right w:w="0" w:type="dxa"/>
      </w:tblCellMar>
    </w:tblPr>
  </w:style>
  <w:style w:type="paragraph" w:customStyle="1" w:styleId="FormHeading">
    <w:name w:val="Form Heading"/>
    <w:basedOn w:val="Normal"/>
    <w:next w:val="Normal"/>
    <w:uiPriority w:val="2"/>
    <w:qFormat/>
    <w:pPr>
      <w:spacing w:before="80" w:after="60" w:line="240" w:lineRule="auto"/>
    </w:pPr>
    <w:rPr>
      <w:rFonts w:asciiTheme="majorHAnsi" w:eastAsiaTheme="majorEastAsia" w:hAnsiTheme="majorHAnsi" w:cstheme="majorBidi"/>
      <w:color w:val="F07F09" w:themeColor="accent1"/>
    </w:rPr>
  </w:style>
  <w:style w:type="paragraph" w:customStyle="1" w:styleId="Name">
    <w:name w:val="Name"/>
    <w:basedOn w:val="Normal"/>
    <w:uiPriority w:val="2"/>
    <w:qFormat/>
    <w:pPr>
      <w:spacing w:before="60" w:after="60" w:line="240" w:lineRule="auto"/>
    </w:pPr>
    <w:rPr>
      <w:rFonts w:asciiTheme="majorHAnsi" w:eastAsiaTheme="majorEastAsia" w:hAnsiTheme="majorHAnsi" w:cstheme="majorBidi"/>
      <w:color w:val="F07F09" w:themeColor="accent1"/>
      <w:sz w:val="36"/>
      <w:szCs w:val="3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styleId="Strong">
    <w:name w:val="Strong"/>
    <w:basedOn w:val="DefaultParagraphFont"/>
    <w:uiPriority w:val="10"/>
    <w:unhideWhenUsed/>
    <w:qFormat/>
    <w:rPr>
      <w:b/>
      <w:bCs/>
    </w:rPr>
  </w:style>
  <w:style w:type="paragraph" w:styleId="Closing">
    <w:name w:val="Closing"/>
    <w:basedOn w:val="Normal"/>
    <w:link w:val="ClosingChar"/>
    <w:uiPriority w:val="11"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11"/>
  </w:style>
  <w:style w:type="table" w:customStyle="1" w:styleId="SignatureTable">
    <w:name w:val="Signature Table"/>
    <w:basedOn w:val="TableNormal"/>
    <w:uiPriority w:val="99"/>
    <w:pPr>
      <w:spacing w:after="0" w:line="240" w:lineRule="auto"/>
    </w:pPr>
    <w:tblPr/>
  </w:style>
  <w:style w:type="paragraph" w:styleId="ListBullet">
    <w:name w:val="List Bullet"/>
    <w:basedOn w:val="Normal"/>
    <w:uiPriority w:val="4"/>
    <w:unhideWhenUsed/>
    <w:qFormat/>
    <w:pPr>
      <w:numPr>
        <w:numId w:val="4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i/>
      <w:iCs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i/>
      <w:iCs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5F63E0"/>
    <w:pPr>
      <w:widowControl w:val="0"/>
      <w:autoSpaceDE w:val="0"/>
      <w:autoSpaceDN w:val="0"/>
      <w:spacing w:before="4" w:after="0" w:line="240" w:lineRule="auto"/>
      <w:ind w:left="40"/>
    </w:pPr>
    <w:rPr>
      <w:rFonts w:ascii="Arial" w:eastAsia="Arial" w:hAnsi="Arial" w:cs="Arial"/>
      <w:color w:val="auto"/>
      <w:sz w:val="19"/>
      <w:szCs w:val="19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F63E0"/>
    <w:rPr>
      <w:rFonts w:ascii="Arial" w:eastAsia="Arial" w:hAnsi="Arial" w:cs="Arial"/>
      <w:color w:val="auto"/>
      <w:sz w:val="19"/>
      <w:szCs w:val="19"/>
      <w:lang w:eastAsia="en-US"/>
    </w:rPr>
  </w:style>
  <w:style w:type="table" w:styleId="GridTable2-Accent3">
    <w:name w:val="Grid Table 2 Accent 3"/>
    <w:basedOn w:val="TableNormal"/>
    <w:uiPriority w:val="47"/>
    <w:rsid w:val="00794318"/>
    <w:pPr>
      <w:spacing w:after="0" w:line="240" w:lineRule="auto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794318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794318"/>
    <w:pPr>
      <w:spacing w:after="0" w:line="240" w:lineRule="auto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94318"/>
    <w:rPr>
      <w:color w:val="6B9F25" w:themeColor="hyperlink"/>
      <w:u w:val="single"/>
    </w:rPr>
  </w:style>
  <w:style w:type="paragraph" w:styleId="ListBullet2">
    <w:name w:val="List Bullet 2"/>
    <w:basedOn w:val="Normal"/>
    <w:uiPriority w:val="99"/>
    <w:semiHidden/>
    <w:unhideWhenUsed/>
    <w:rsid w:val="00E06716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F4EFD"/>
    <w:pPr>
      <w:ind w:left="720"/>
      <w:contextualSpacing/>
    </w:pPr>
  </w:style>
  <w:style w:type="paragraph" w:customStyle="1" w:styleId="OnTrack">
    <w:name w:val="On Track"/>
    <w:basedOn w:val="Normal"/>
    <w:autoRedefine/>
    <w:qFormat/>
    <w:rsid w:val="00D14094"/>
    <w:pPr>
      <w:numPr>
        <w:numId w:val="12"/>
      </w:numPr>
      <w:spacing w:before="20" w:after="60" w:line="288" w:lineRule="auto"/>
      <w:ind w:left="216" w:hanging="216"/>
    </w:pPr>
    <w:rPr>
      <w:b/>
      <w:sz w:val="16"/>
    </w:rPr>
  </w:style>
  <w:style w:type="paragraph" w:customStyle="1" w:styleId="AtRisk">
    <w:name w:val="At Risk"/>
    <w:basedOn w:val="OnTrack"/>
    <w:autoRedefine/>
    <w:qFormat/>
    <w:rsid w:val="00146DE4"/>
    <w:pPr>
      <w:numPr>
        <w:numId w:val="8"/>
      </w:numPr>
      <w:spacing w:line="240" w:lineRule="auto"/>
    </w:pPr>
  </w:style>
  <w:style w:type="paragraph" w:styleId="List2">
    <w:name w:val="List 2"/>
    <w:basedOn w:val="Normal"/>
    <w:uiPriority w:val="99"/>
    <w:semiHidden/>
    <w:unhideWhenUsed/>
    <w:rsid w:val="00C42B92"/>
    <w:pPr>
      <w:ind w:left="720" w:hanging="360"/>
      <w:contextualSpacing/>
    </w:pPr>
  </w:style>
  <w:style w:type="paragraph" w:customStyle="1" w:styleId="HighRisk">
    <w:name w:val="High Risk"/>
    <w:basedOn w:val="OnTrack"/>
    <w:autoRedefine/>
    <w:qFormat/>
    <w:rsid w:val="005F4470"/>
    <w:pPr>
      <w:numPr>
        <w:numId w:val="9"/>
      </w:numPr>
      <w:spacing w:line="240" w:lineRule="auto"/>
    </w:pPr>
  </w:style>
  <w:style w:type="paragraph" w:customStyle="1" w:styleId="OffTrack">
    <w:name w:val="Off Track"/>
    <w:basedOn w:val="OnTrack"/>
    <w:autoRedefine/>
    <w:qFormat/>
    <w:rsid w:val="005F4470"/>
    <w:pPr>
      <w:numPr>
        <w:numId w:val="10"/>
      </w:numPr>
      <w:spacing w:line="240" w:lineRule="auto"/>
    </w:pPr>
  </w:style>
  <w:style w:type="paragraph" w:customStyle="1" w:styleId="NewProcessDevelopment">
    <w:name w:val="New Process Development"/>
    <w:basedOn w:val="OnTrack"/>
    <w:autoRedefine/>
    <w:qFormat/>
    <w:rsid w:val="007E29C7"/>
    <w:pPr>
      <w:numPr>
        <w:numId w:val="15"/>
      </w:numPr>
      <w:ind w:left="216" w:hanging="216"/>
    </w:pPr>
    <w:rPr>
      <w:color w:val="auto"/>
    </w:rPr>
  </w:style>
  <w:style w:type="paragraph" w:customStyle="1" w:styleId="NOTE">
    <w:name w:val="NOTE"/>
    <w:basedOn w:val="Icon"/>
    <w:link w:val="NOTEChar"/>
    <w:autoRedefine/>
    <w:qFormat/>
    <w:rsid w:val="00FA6339"/>
    <w:pPr>
      <w:spacing w:before="120" w:after="120"/>
      <w:jc w:val="left"/>
    </w:pPr>
    <w:rPr>
      <w:rFonts w:ascii="Century Gothic" w:hAnsi="Century Gothic"/>
      <w:i/>
      <w:noProof/>
      <w:color w:val="404040" w:themeColor="text1" w:themeTint="BF"/>
      <w:sz w:val="16"/>
      <w:szCs w:val="18"/>
    </w:rPr>
  </w:style>
  <w:style w:type="character" w:customStyle="1" w:styleId="IconChar">
    <w:name w:val="Icon Char"/>
    <w:basedOn w:val="DefaultParagraphFont"/>
    <w:link w:val="Icon"/>
    <w:uiPriority w:val="99"/>
    <w:semiHidden/>
    <w:rsid w:val="000F299A"/>
    <w:rPr>
      <w:rFonts w:ascii="Calibri Light" w:hAnsi="Calibri Light"/>
      <w:sz w:val="18"/>
    </w:rPr>
  </w:style>
  <w:style w:type="character" w:customStyle="1" w:styleId="NOTEChar">
    <w:name w:val="NOTE Char"/>
    <w:basedOn w:val="IconChar"/>
    <w:link w:val="NOTE"/>
    <w:rsid w:val="00FA6339"/>
    <w:rPr>
      <w:rFonts w:ascii="Century Gothic" w:hAnsi="Century Gothic"/>
      <w:i/>
      <w:noProof/>
      <w:color w:val="404040" w:themeColor="text1" w:themeTint="BF"/>
      <w:sz w:val="16"/>
      <w:szCs w:val="18"/>
    </w:rPr>
  </w:style>
  <w:style w:type="paragraph" w:customStyle="1" w:styleId="Heading">
    <w:name w:val="Heading"/>
    <w:next w:val="Normal"/>
    <w:rsid w:val="00903C65"/>
    <w:pPr>
      <w:pBdr>
        <w:top w:val="nil"/>
        <w:left w:val="nil"/>
        <w:bottom w:val="nil"/>
        <w:right w:val="nil"/>
        <w:between w:val="nil"/>
        <w:bar w:val="nil"/>
      </w:pBdr>
      <w:spacing w:after="0" w:line="216" w:lineRule="auto"/>
    </w:pPr>
    <w:rPr>
      <w:rFonts w:ascii="Avenir Next Medium" w:eastAsia="Arial Unicode MS" w:hAnsi="Avenir Next Medium" w:cs="Arial Unicode MS"/>
      <w:color w:val="FEFEFE"/>
      <w:spacing w:val="-7"/>
      <w:sz w:val="72"/>
      <w:szCs w:val="72"/>
      <w:bdr w:val="nil"/>
      <w:lang w:eastAsia="en-US"/>
    </w:rPr>
  </w:style>
  <w:style w:type="paragraph" w:customStyle="1" w:styleId="Body3">
    <w:name w:val="Body 3"/>
    <w:rsid w:val="00903C65"/>
    <w:pPr>
      <w:pBdr>
        <w:top w:val="nil"/>
        <w:left w:val="nil"/>
        <w:bottom w:val="nil"/>
        <w:right w:val="nil"/>
        <w:between w:val="nil"/>
        <w:bar w:val="nil"/>
      </w:pBdr>
      <w:spacing w:after="160" w:line="240" w:lineRule="auto"/>
    </w:pPr>
    <w:rPr>
      <w:rFonts w:ascii="Avenir Next" w:eastAsia="Arial Unicode MS" w:hAnsi="Avenir Next" w:cs="Arial Unicode MS"/>
      <w:color w:val="000000"/>
      <w:sz w:val="22"/>
      <w:szCs w:val="22"/>
      <w:bdr w:val="nil"/>
      <w:lang w:eastAsia="en-US"/>
    </w:rPr>
  </w:style>
  <w:style w:type="paragraph" w:customStyle="1" w:styleId="Body">
    <w:name w:val="Body"/>
    <w:rsid w:val="00903C65"/>
    <w:pPr>
      <w:pBdr>
        <w:top w:val="nil"/>
        <w:left w:val="nil"/>
        <w:bottom w:val="nil"/>
        <w:right w:val="nil"/>
        <w:between w:val="nil"/>
        <w:bar w:val="nil"/>
      </w:pBdr>
      <w:spacing w:after="200" w:line="264" w:lineRule="auto"/>
    </w:pPr>
    <w:rPr>
      <w:rFonts w:ascii="Avenir Next" w:eastAsia="Arial Unicode MS" w:hAnsi="Avenir Next" w:cs="Arial Unicode MS"/>
      <w:color w:val="605F5F"/>
      <w:spacing w:val="-4"/>
      <w:sz w:val="24"/>
      <w:szCs w:val="24"/>
      <w:bdr w:val="nil"/>
      <w:lang w:val="it-IT" w:eastAsia="en-US"/>
    </w:rPr>
  </w:style>
  <w:style w:type="paragraph" w:customStyle="1" w:styleId="Body2">
    <w:name w:val="Body 2"/>
    <w:rsid w:val="00903C6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venir Next Medium" w:eastAsia="Arial Unicode MS" w:hAnsi="Avenir Next Medium" w:cs="Arial Unicode MS"/>
      <w:color w:val="5F5F5F"/>
      <w:spacing w:val="-4"/>
      <w:sz w:val="24"/>
      <w:szCs w:val="24"/>
      <w:bdr w:val="nil"/>
      <w:lang w:eastAsia="en-US"/>
    </w:rPr>
  </w:style>
  <w:style w:type="paragraph" w:customStyle="1" w:styleId="Information">
    <w:name w:val="Information"/>
    <w:rsid w:val="00903C65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64"/>
      </w:tabs>
      <w:spacing w:before="200" w:after="60" w:line="240" w:lineRule="auto"/>
      <w:ind w:left="864" w:hanging="864"/>
    </w:pPr>
    <w:rPr>
      <w:rFonts w:ascii="Avenir Next Medium" w:eastAsia="Arial Unicode MS" w:hAnsi="Avenir Next Medium" w:cs="Arial Unicode MS"/>
      <w:color w:val="5F5F5F"/>
      <w:spacing w:val="-4"/>
      <w:sz w:val="24"/>
      <w:szCs w:val="24"/>
      <w:bdr w:val="nil"/>
      <w:lang w:eastAsia="en-US"/>
    </w:rPr>
  </w:style>
  <w:style w:type="paragraph" w:customStyle="1" w:styleId="Subheading">
    <w:name w:val="Subheading"/>
    <w:next w:val="Body3"/>
    <w:rsid w:val="00903C65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00"/>
      </w:tabs>
      <w:spacing w:before="200" w:after="200" w:line="288" w:lineRule="auto"/>
      <w:ind w:left="800" w:hanging="800"/>
      <w:outlineLvl w:val="1"/>
    </w:pPr>
    <w:rPr>
      <w:rFonts w:ascii="Avenir Next" w:eastAsia="Arial Unicode MS" w:hAnsi="Avenir Next" w:cs="Arial Unicode MS"/>
      <w:color w:val="5F5F5F"/>
      <w:sz w:val="72"/>
      <w:szCs w:val="72"/>
      <w:bdr w:val="nil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173F1"/>
    <w:rPr>
      <w:color w:val="B26B0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yperlink" Target="http://rdolcegroup.com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yperlink" Target="mailto:bob@rdolcegroup.com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hyperlink" Target="http://rdolcegroup.com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footer" Target="footer2.xml"/><Relationship Id="rId10" Type="http://schemas.openxmlformats.org/officeDocument/2006/relationships/settings" Target="settings.xml"/><Relationship Id="rId19" Type="http://schemas.openxmlformats.org/officeDocument/2006/relationships/hyperlink" Target="mailto:bob@rdolcegroup.com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Red Business Set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875" row="3">
    <wetp:webextensionref xmlns:r="http://schemas.openxmlformats.org/officeDocument/2006/relationships" r:id="rId1"/>
  </wetp:taskpane>
  <wetp:taskpane dockstate="right" visibility="0" width="875" row="3">
    <wetp:webextensionref xmlns:r="http://schemas.openxmlformats.org/officeDocument/2006/relationships" r:id="rId2"/>
  </wetp:taskpane>
  <wetp:taskpane dockstate="right" visibility="0" width="875" row="4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e7a07098-00c2-4b71-9f2c-11f08c059527">
  <we:reference id="3cc5f566-c359-4411-a8f5-af72ae87b3c3" version="3.0.0" store="WA104381028" storeType="excatalog"/>
  <we:alternateReferences/>
  <we:properties>
    <we:property name="fieldListItems" value="[]"/>
    <we:property name="documentId" value="&quot;28293608-bef6-4245-ac26-f52bfff610f4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B8A54B3-DF29-4174-8D74-B554B8395264}">
  <we:reference id="ccaa0bec-23dd-8272-75c8-9e8e1d875a62" version="1.0.0.0" store="EXCatalog" storeType="EXCatalog"/>
  <we:alternateReferences>
    <we:reference id="WA104381519" version="1.0.0.0" store="en-US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5679D70E-C577-4CA6-B2B1-92A66EA2E415}">
  <we:reference id="61bcc63f-b860-4280-8280-3e4fb5ea7726" version="1.3.0.0" store="EXCatalog" storeType="EXCatalog"/>
  <we:alternateReferences>
    <we:reference id="WA104379629" version="1.3.0.0" store="en-US" storeType="OMEX"/>
  </we:alternateReferences>
  <we:properties>
    <we:property name="RuntimeConfig" value="{&quot;HostName&quot;:&quot;https://dmip.crm.dynamics.com&quot;,&quot;Applets&quot;:{},&quot;ActiveAppletId&quot;:&quot;&quot;,&quot;Language&quot;:&quot;EN-US&quot;,&quot;DocumentId&quot;:&quot;210c50b9-08ea-4a55-93d4-f1a8adebf08d&quot;,&quot;DateCreated&quot;:&quot;2019-01-04T23:34:56.956Z&quot;,&quot;GenerationActivityId&quot;:&quot;&quot;}"/>
    <we:property name="Features" value="{&quot;LogDomEvents&quot;:false,&quot;LogTelemetry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6733B927D0FC468B7BC2EA9BE855F5" ma:contentTypeVersion="5" ma:contentTypeDescription="Create a new document." ma:contentTypeScope="" ma:versionID="26d0defaf9149948a8f2f143d6faadc3">
  <xsd:schema xmlns:xsd="http://www.w3.org/2001/XMLSchema" xmlns:xs="http://www.w3.org/2001/XMLSchema" xmlns:p="http://schemas.microsoft.com/office/2006/metadata/properties" xmlns:ns2="2d52e970-1263-42d3-9f9b-5e2cd98e03df" targetNamespace="http://schemas.microsoft.com/office/2006/metadata/properties" ma:root="true" ma:fieldsID="1d3e99ce92ff56047f517e1a0bd19dd8" ns2:_="">
    <xsd:import namespace="2d52e970-1263-42d3-9f9b-5e2cd98e03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2e970-1263-42d3-9f9b-5e2cd98e03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evaluation xmlns="http://schema.officeatwork365.com/2015/evaluation">
  <parameters>officeatworkDocumentPart:U2FsdGVkX1/JEO35Qg9/xcgnpjejIppglAZWltmTyfM=</parameters>
</evaluation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dataConnections xmlns="http://schema.officeatwork365.com/2015/dataConnections">
  <definitions>officeatworkDocumentPart:U2FsdGVkX1/C10WlsWwTl+4XFU6FBKu9HmtGi5Hog6nJRWj/3xH5TTttCoYGq8YAn5SYFAtGAL9jFbUZvHpgjucS0P75bq69i/C5NNBE2MOlFiOorpf0kf3yTMIjvPy9XHEMNlTqzN3o9e9lHglpBw==</definitions>
</dataConnections>
</file>

<file path=customXml/item7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5321A6-8918-4824-9C0B-4D3ECBE4EF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62A503-F7F1-4D7F-8D21-0805E2C34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2e970-1263-42d3-9f9b-5e2cd98e03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305D22-13E2-4E62-AF2B-AF1F4AF60A4E}">
  <ds:schemaRefs>
    <ds:schemaRef ds:uri="http://schema.officeatwork365.com/2015/evaluation"/>
  </ds:schemaRefs>
</ds:datastoreItem>
</file>

<file path=customXml/itemProps5.xml><?xml version="1.0" encoding="utf-8"?>
<ds:datastoreItem xmlns:ds="http://schemas.openxmlformats.org/officeDocument/2006/customXml" ds:itemID="{91984F65-1A6F-4303-B707-7D5937C0DA41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A79E8D66-FA0E-4771-B3EB-EAB3AE49944C}">
  <ds:schemaRefs>
    <ds:schemaRef ds:uri="http://schema.officeatwork365.com/2015/dataConnections"/>
  </ds:schemaRefs>
</ds:datastoreItem>
</file>

<file path=customXml/itemProps7.xml><?xml version="1.0" encoding="utf-8"?>
<ds:datastoreItem xmlns:ds="http://schemas.openxmlformats.org/officeDocument/2006/customXml" ds:itemID="{917290A2-B506-8640-B565-068E486B0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xx_GuestInquiry.docx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COMMUNICATIONS TEMPLATE</vt:lpstr>
    </vt:vector>
  </TitlesOfParts>
  <Company/>
  <LinksUpToDate>false</LinksUpToDate>
  <CharactersWithSpaces>21</CharactersWithSpaces>
  <SharedDoc>false</SharedDoc>
  <HLinks>
    <vt:vector size="30" baseType="variant">
      <vt:variant>
        <vt:i4>5898272</vt:i4>
      </vt:variant>
      <vt:variant>
        <vt:i4>12</vt:i4>
      </vt:variant>
      <vt:variant>
        <vt:i4>0</vt:i4>
      </vt:variant>
      <vt:variant>
        <vt:i4>5</vt:i4>
      </vt:variant>
      <vt:variant>
        <vt:lpwstr>https://flecsim.de/images/download/AutomotiveSpice/Automotive Spice 3.0/Annex B.html</vt:lpwstr>
      </vt:variant>
      <vt:variant>
        <vt:lpwstr>13-22_</vt:lpwstr>
      </vt:variant>
      <vt:variant>
        <vt:i4>5832747</vt:i4>
      </vt:variant>
      <vt:variant>
        <vt:i4>9</vt:i4>
      </vt:variant>
      <vt:variant>
        <vt:i4>0</vt:i4>
      </vt:variant>
      <vt:variant>
        <vt:i4>5</vt:i4>
      </vt:variant>
      <vt:variant>
        <vt:lpwstr>https://flecsim.de/images/download/AutomotiveSpice/Automotive Spice 3.0/Annex B.html</vt:lpwstr>
      </vt:variant>
      <vt:variant>
        <vt:lpwstr>13-19_</vt:lpwstr>
      </vt:variant>
      <vt:variant>
        <vt:i4>5767206</vt:i4>
      </vt:variant>
      <vt:variant>
        <vt:i4>6</vt:i4>
      </vt:variant>
      <vt:variant>
        <vt:i4>0</vt:i4>
      </vt:variant>
      <vt:variant>
        <vt:i4>5</vt:i4>
      </vt:variant>
      <vt:variant>
        <vt:lpwstr>https://flecsim.de/images/download/AutomotiveSpice/Automotive Spice 3.0/Annex B.html</vt:lpwstr>
      </vt:variant>
      <vt:variant>
        <vt:lpwstr>13-04_</vt:lpwstr>
      </vt:variant>
      <vt:variant>
        <vt:i4>5898279</vt:i4>
      </vt:variant>
      <vt:variant>
        <vt:i4>3</vt:i4>
      </vt:variant>
      <vt:variant>
        <vt:i4>0</vt:i4>
      </vt:variant>
      <vt:variant>
        <vt:i4>5</vt:i4>
      </vt:variant>
      <vt:variant>
        <vt:lpwstr>https://flecsim.de/images/download/AutomotiveSpice/Automotive Spice 3.0/Annex B.html</vt:lpwstr>
      </vt:variant>
      <vt:variant>
        <vt:lpwstr>11-05_</vt:lpwstr>
      </vt:variant>
      <vt:variant>
        <vt:i4>19</vt:i4>
      </vt:variant>
      <vt:variant>
        <vt:i4>0</vt:i4>
      </vt:variant>
      <vt:variant>
        <vt:i4>0</vt:i4>
      </vt:variant>
      <vt:variant>
        <vt:i4>5</vt:i4>
      </vt:variant>
      <vt:variant>
        <vt:lpwstr>https://flecsim.de/images/download/AutomotiveSpice/Automotive Spice 3.0/Annex B.html</vt:lpwstr>
      </vt:variant>
      <vt:variant>
        <vt:lpwstr>04-05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COMMUNICATIONS TEMPLATE</dc:title>
  <dc:subject>Business Communications</dc:subject>
  <dc:creator>Martinique Dolce</dc:creator>
  <cp:keywords>SOW;Assets, Lending, Access, Templates, Office Management</cp:keywords>
  <dc:description/>
  <cp:lastModifiedBy>Martinique Dolce</cp:lastModifiedBy>
  <cp:revision>2</cp:revision>
  <cp:lastPrinted>2018-05-17T16:05:00Z</cp:lastPrinted>
  <dcterms:created xsi:type="dcterms:W3CDTF">2019-01-21T04:39:00Z</dcterms:created>
  <dcterms:modified xsi:type="dcterms:W3CDTF">2019-01-21T04:39:00Z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0x0101004D6733B927D0FC468B7BC2EA9BE855F5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